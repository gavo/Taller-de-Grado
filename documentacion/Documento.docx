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027FB556" w14:textId="7E21E5A8" w:rsidR="00335BA2" w:rsidRDefault="00260B27" w:rsidP="00335BA2">
      <w:pPr>
        <w:jc w:val="left"/>
        <w:rPr>
          <w:rFonts w:ascii="Arial" w:hAnsi="Arial" w:cs="Arial"/>
          <w:b/>
          <w:color w:val="002060"/>
          <w:sz w:val="24"/>
        </w:rPr>
      </w:pPr>
      <w:r w:rsidRPr="00121D85">
        <w:rPr>
          <w:rFonts w:ascii="Arial" w:hAnsi="Arial" w:cs="Arial"/>
          <w:b/>
          <w:color w:val="002060"/>
          <w:sz w:val="24"/>
        </w:rPr>
        <w:lastRenderedPageBreak/>
        <w:t>INDICE DE CONTENIDO</w:t>
      </w:r>
    </w:p>
    <w:p w14:paraId="160007AB" w14:textId="77777777" w:rsidR="0016067F" w:rsidRDefault="00335BA2">
      <w:pPr>
        <w:pStyle w:val="TDC1"/>
        <w:tabs>
          <w:tab w:val="left" w:pos="440"/>
          <w:tab w:val="right" w:leader="dot" w:pos="9111"/>
        </w:tabs>
        <w:rPr>
          <w:rFonts w:cstheme="minorBidi"/>
          <w:b w:val="0"/>
          <w:bCs w:val="0"/>
          <w:caps w:val="0"/>
          <w:noProof/>
          <w:sz w:val="22"/>
          <w:szCs w:val="22"/>
          <w:lang w:val="es-BO" w:eastAsia="es-BO"/>
        </w:rPr>
      </w:pPr>
      <w:r>
        <w:rPr>
          <w:rFonts w:ascii="Arial" w:hAnsi="Arial" w:cs="Arial"/>
          <w:b w:val="0"/>
          <w:color w:val="002060"/>
          <w:sz w:val="24"/>
        </w:rPr>
        <w:fldChar w:fldCharType="begin"/>
      </w:r>
      <w:r>
        <w:rPr>
          <w:rFonts w:ascii="Arial" w:hAnsi="Arial" w:cs="Arial"/>
          <w:b w:val="0"/>
          <w:color w:val="002060"/>
          <w:sz w:val="24"/>
        </w:rPr>
        <w:instrText xml:space="preserve"> TOC \o "1-4" \h \z \u </w:instrText>
      </w:r>
      <w:r>
        <w:rPr>
          <w:rFonts w:ascii="Arial" w:hAnsi="Arial" w:cs="Arial"/>
          <w:b w:val="0"/>
          <w:color w:val="002060"/>
          <w:sz w:val="24"/>
        </w:rPr>
        <w:fldChar w:fldCharType="separate"/>
      </w:r>
      <w:hyperlink w:anchor="_Toc420720615" w:history="1">
        <w:r w:rsidR="0016067F" w:rsidRPr="001F2789">
          <w:rPr>
            <w:rStyle w:val="Hipervnculo"/>
            <w:rFonts w:ascii="Arial Black" w:hAnsi="Arial Black"/>
            <w:noProof/>
          </w:rPr>
          <w:t>1.</w:t>
        </w:r>
        <w:r w:rsidR="0016067F">
          <w:rPr>
            <w:rFonts w:cstheme="minorBidi"/>
            <w:b w:val="0"/>
            <w:bCs w:val="0"/>
            <w:caps w:val="0"/>
            <w:noProof/>
            <w:sz w:val="22"/>
            <w:szCs w:val="22"/>
            <w:lang w:val="es-BO" w:eastAsia="es-BO"/>
          </w:rPr>
          <w:tab/>
        </w:r>
        <w:r w:rsidR="0016067F" w:rsidRPr="001F2789">
          <w:rPr>
            <w:rStyle w:val="Hipervnculo"/>
            <w:noProof/>
          </w:rPr>
          <w:t>Antecedentes</w:t>
        </w:r>
        <w:r w:rsidR="0016067F">
          <w:rPr>
            <w:noProof/>
            <w:webHidden/>
          </w:rPr>
          <w:tab/>
        </w:r>
        <w:r w:rsidR="0016067F">
          <w:rPr>
            <w:noProof/>
            <w:webHidden/>
          </w:rPr>
          <w:fldChar w:fldCharType="begin"/>
        </w:r>
        <w:r w:rsidR="0016067F">
          <w:rPr>
            <w:noProof/>
            <w:webHidden/>
          </w:rPr>
          <w:instrText xml:space="preserve"> PAGEREF _Toc420720615 \h </w:instrText>
        </w:r>
        <w:r w:rsidR="0016067F">
          <w:rPr>
            <w:noProof/>
            <w:webHidden/>
          </w:rPr>
        </w:r>
        <w:r w:rsidR="0016067F">
          <w:rPr>
            <w:noProof/>
            <w:webHidden/>
          </w:rPr>
          <w:fldChar w:fldCharType="separate"/>
        </w:r>
        <w:r w:rsidR="0016067F">
          <w:rPr>
            <w:noProof/>
            <w:webHidden/>
          </w:rPr>
          <w:t>2</w:t>
        </w:r>
        <w:r w:rsidR="0016067F">
          <w:rPr>
            <w:noProof/>
            <w:webHidden/>
          </w:rPr>
          <w:fldChar w:fldCharType="end"/>
        </w:r>
      </w:hyperlink>
    </w:p>
    <w:p w14:paraId="1A32D7DB"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16" w:history="1">
        <w:r w:rsidR="0016067F" w:rsidRPr="001F2789">
          <w:rPr>
            <w:rStyle w:val="Hipervnculo"/>
            <w:rFonts w:cstheme="majorHAnsi"/>
            <w:noProof/>
          </w:rPr>
          <w:t>1.1.</w:t>
        </w:r>
        <w:r w:rsidR="0016067F">
          <w:rPr>
            <w:rFonts w:cstheme="minorBidi"/>
            <w:smallCaps w:val="0"/>
            <w:noProof/>
            <w:sz w:val="22"/>
            <w:szCs w:val="22"/>
            <w:lang w:val="es-BO" w:eastAsia="es-BO"/>
          </w:rPr>
          <w:tab/>
        </w:r>
        <w:r w:rsidR="0016067F" w:rsidRPr="001F2789">
          <w:rPr>
            <w:rStyle w:val="Hipervnculo"/>
            <w:noProof/>
          </w:rPr>
          <w:t>Introducción.</w:t>
        </w:r>
        <w:r w:rsidR="0016067F">
          <w:rPr>
            <w:noProof/>
            <w:webHidden/>
          </w:rPr>
          <w:tab/>
        </w:r>
        <w:r w:rsidR="0016067F">
          <w:rPr>
            <w:noProof/>
            <w:webHidden/>
          </w:rPr>
          <w:fldChar w:fldCharType="begin"/>
        </w:r>
        <w:r w:rsidR="0016067F">
          <w:rPr>
            <w:noProof/>
            <w:webHidden/>
          </w:rPr>
          <w:instrText xml:space="preserve"> PAGEREF _Toc420720616 \h </w:instrText>
        </w:r>
        <w:r w:rsidR="0016067F">
          <w:rPr>
            <w:noProof/>
            <w:webHidden/>
          </w:rPr>
        </w:r>
        <w:r w:rsidR="0016067F">
          <w:rPr>
            <w:noProof/>
            <w:webHidden/>
          </w:rPr>
          <w:fldChar w:fldCharType="separate"/>
        </w:r>
        <w:r w:rsidR="0016067F">
          <w:rPr>
            <w:noProof/>
            <w:webHidden/>
          </w:rPr>
          <w:t>2</w:t>
        </w:r>
        <w:r w:rsidR="0016067F">
          <w:rPr>
            <w:noProof/>
            <w:webHidden/>
          </w:rPr>
          <w:fldChar w:fldCharType="end"/>
        </w:r>
      </w:hyperlink>
    </w:p>
    <w:p w14:paraId="2B8FB0E5"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17" w:history="1">
        <w:r w:rsidR="0016067F" w:rsidRPr="001F2789">
          <w:rPr>
            <w:rStyle w:val="Hipervnculo"/>
            <w:rFonts w:cstheme="majorHAnsi"/>
            <w:noProof/>
          </w:rPr>
          <w:t>1.2.</w:t>
        </w:r>
        <w:r w:rsidR="0016067F">
          <w:rPr>
            <w:rFonts w:cstheme="minorBidi"/>
            <w:smallCaps w:val="0"/>
            <w:noProof/>
            <w:sz w:val="22"/>
            <w:szCs w:val="22"/>
            <w:lang w:val="es-BO" w:eastAsia="es-BO"/>
          </w:rPr>
          <w:tab/>
        </w:r>
        <w:r w:rsidR="0016067F" w:rsidRPr="001F2789">
          <w:rPr>
            <w:rStyle w:val="Hipervnculo"/>
            <w:noProof/>
          </w:rPr>
          <w:t>Antecedentes.</w:t>
        </w:r>
        <w:r w:rsidR="0016067F">
          <w:rPr>
            <w:noProof/>
            <w:webHidden/>
          </w:rPr>
          <w:tab/>
        </w:r>
        <w:r w:rsidR="0016067F">
          <w:rPr>
            <w:noProof/>
            <w:webHidden/>
          </w:rPr>
          <w:fldChar w:fldCharType="begin"/>
        </w:r>
        <w:r w:rsidR="0016067F">
          <w:rPr>
            <w:noProof/>
            <w:webHidden/>
          </w:rPr>
          <w:instrText xml:space="preserve"> PAGEREF _Toc420720617 \h </w:instrText>
        </w:r>
        <w:r w:rsidR="0016067F">
          <w:rPr>
            <w:noProof/>
            <w:webHidden/>
          </w:rPr>
        </w:r>
        <w:r w:rsidR="0016067F">
          <w:rPr>
            <w:noProof/>
            <w:webHidden/>
          </w:rPr>
          <w:fldChar w:fldCharType="separate"/>
        </w:r>
        <w:r w:rsidR="0016067F">
          <w:rPr>
            <w:noProof/>
            <w:webHidden/>
          </w:rPr>
          <w:t>3</w:t>
        </w:r>
        <w:r w:rsidR="0016067F">
          <w:rPr>
            <w:noProof/>
            <w:webHidden/>
          </w:rPr>
          <w:fldChar w:fldCharType="end"/>
        </w:r>
      </w:hyperlink>
    </w:p>
    <w:p w14:paraId="42820DD8"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18" w:history="1">
        <w:r w:rsidR="0016067F" w:rsidRPr="001F2789">
          <w:rPr>
            <w:rStyle w:val="Hipervnculo"/>
            <w:rFonts w:cstheme="majorHAnsi"/>
            <w:noProof/>
          </w:rPr>
          <w:t>1.3.</w:t>
        </w:r>
        <w:r w:rsidR="0016067F">
          <w:rPr>
            <w:rFonts w:cstheme="minorBidi"/>
            <w:smallCaps w:val="0"/>
            <w:noProof/>
            <w:sz w:val="22"/>
            <w:szCs w:val="22"/>
            <w:lang w:val="es-BO" w:eastAsia="es-BO"/>
          </w:rPr>
          <w:tab/>
        </w:r>
        <w:r w:rsidR="0016067F" w:rsidRPr="001F2789">
          <w:rPr>
            <w:rStyle w:val="Hipervnculo"/>
            <w:noProof/>
          </w:rPr>
          <w:t>Descripción del Problema.</w:t>
        </w:r>
        <w:r w:rsidR="0016067F">
          <w:rPr>
            <w:noProof/>
            <w:webHidden/>
          </w:rPr>
          <w:tab/>
        </w:r>
        <w:r w:rsidR="0016067F">
          <w:rPr>
            <w:noProof/>
            <w:webHidden/>
          </w:rPr>
          <w:fldChar w:fldCharType="begin"/>
        </w:r>
        <w:r w:rsidR="0016067F">
          <w:rPr>
            <w:noProof/>
            <w:webHidden/>
          </w:rPr>
          <w:instrText xml:space="preserve"> PAGEREF _Toc420720618 \h </w:instrText>
        </w:r>
        <w:r w:rsidR="0016067F">
          <w:rPr>
            <w:noProof/>
            <w:webHidden/>
          </w:rPr>
        </w:r>
        <w:r w:rsidR="0016067F">
          <w:rPr>
            <w:noProof/>
            <w:webHidden/>
          </w:rPr>
          <w:fldChar w:fldCharType="separate"/>
        </w:r>
        <w:r w:rsidR="0016067F">
          <w:rPr>
            <w:noProof/>
            <w:webHidden/>
          </w:rPr>
          <w:t>4</w:t>
        </w:r>
        <w:r w:rsidR="0016067F">
          <w:rPr>
            <w:noProof/>
            <w:webHidden/>
          </w:rPr>
          <w:fldChar w:fldCharType="end"/>
        </w:r>
      </w:hyperlink>
    </w:p>
    <w:p w14:paraId="1259EA58"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19" w:history="1">
        <w:r w:rsidR="0016067F" w:rsidRPr="001F2789">
          <w:rPr>
            <w:rStyle w:val="Hipervnculo"/>
            <w:rFonts w:cstheme="majorHAnsi"/>
            <w:noProof/>
          </w:rPr>
          <w:t>1.4.</w:t>
        </w:r>
        <w:r w:rsidR="0016067F">
          <w:rPr>
            <w:rFonts w:cstheme="minorBidi"/>
            <w:smallCaps w:val="0"/>
            <w:noProof/>
            <w:sz w:val="22"/>
            <w:szCs w:val="22"/>
            <w:lang w:val="es-BO" w:eastAsia="es-BO"/>
          </w:rPr>
          <w:tab/>
        </w:r>
        <w:r w:rsidR="0016067F" w:rsidRPr="001F2789">
          <w:rPr>
            <w:rStyle w:val="Hipervnculo"/>
            <w:noProof/>
          </w:rPr>
          <w:t>Objetivos.</w:t>
        </w:r>
        <w:r w:rsidR="0016067F">
          <w:rPr>
            <w:noProof/>
            <w:webHidden/>
          </w:rPr>
          <w:tab/>
        </w:r>
        <w:r w:rsidR="0016067F">
          <w:rPr>
            <w:noProof/>
            <w:webHidden/>
          </w:rPr>
          <w:fldChar w:fldCharType="begin"/>
        </w:r>
        <w:r w:rsidR="0016067F">
          <w:rPr>
            <w:noProof/>
            <w:webHidden/>
          </w:rPr>
          <w:instrText xml:space="preserve"> PAGEREF _Toc420720619 \h </w:instrText>
        </w:r>
        <w:r w:rsidR="0016067F">
          <w:rPr>
            <w:noProof/>
            <w:webHidden/>
          </w:rPr>
        </w:r>
        <w:r w:rsidR="0016067F">
          <w:rPr>
            <w:noProof/>
            <w:webHidden/>
          </w:rPr>
          <w:fldChar w:fldCharType="separate"/>
        </w:r>
        <w:r w:rsidR="0016067F">
          <w:rPr>
            <w:noProof/>
            <w:webHidden/>
          </w:rPr>
          <w:t>5</w:t>
        </w:r>
        <w:r w:rsidR="0016067F">
          <w:rPr>
            <w:noProof/>
            <w:webHidden/>
          </w:rPr>
          <w:fldChar w:fldCharType="end"/>
        </w:r>
      </w:hyperlink>
    </w:p>
    <w:p w14:paraId="1E7FE167"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20" w:history="1">
        <w:r w:rsidR="0016067F" w:rsidRPr="001F2789">
          <w:rPr>
            <w:rStyle w:val="Hipervnculo"/>
            <w:noProof/>
          </w:rPr>
          <w:t>1.4.1.</w:t>
        </w:r>
        <w:r w:rsidR="0016067F">
          <w:rPr>
            <w:rFonts w:cstheme="minorBidi"/>
            <w:i w:val="0"/>
            <w:iCs w:val="0"/>
            <w:noProof/>
            <w:sz w:val="22"/>
            <w:szCs w:val="22"/>
            <w:lang w:val="es-BO" w:eastAsia="es-BO"/>
          </w:rPr>
          <w:tab/>
        </w:r>
        <w:r w:rsidR="0016067F" w:rsidRPr="001F2789">
          <w:rPr>
            <w:rStyle w:val="Hipervnculo"/>
            <w:noProof/>
          </w:rPr>
          <w:t>Objetivo General.</w:t>
        </w:r>
        <w:r w:rsidR="0016067F">
          <w:rPr>
            <w:noProof/>
            <w:webHidden/>
          </w:rPr>
          <w:tab/>
        </w:r>
        <w:r w:rsidR="0016067F">
          <w:rPr>
            <w:noProof/>
            <w:webHidden/>
          </w:rPr>
          <w:fldChar w:fldCharType="begin"/>
        </w:r>
        <w:r w:rsidR="0016067F">
          <w:rPr>
            <w:noProof/>
            <w:webHidden/>
          </w:rPr>
          <w:instrText xml:space="preserve"> PAGEREF _Toc420720620 \h </w:instrText>
        </w:r>
        <w:r w:rsidR="0016067F">
          <w:rPr>
            <w:noProof/>
            <w:webHidden/>
          </w:rPr>
        </w:r>
        <w:r w:rsidR="0016067F">
          <w:rPr>
            <w:noProof/>
            <w:webHidden/>
          </w:rPr>
          <w:fldChar w:fldCharType="separate"/>
        </w:r>
        <w:r w:rsidR="0016067F">
          <w:rPr>
            <w:noProof/>
            <w:webHidden/>
          </w:rPr>
          <w:t>5</w:t>
        </w:r>
        <w:r w:rsidR="0016067F">
          <w:rPr>
            <w:noProof/>
            <w:webHidden/>
          </w:rPr>
          <w:fldChar w:fldCharType="end"/>
        </w:r>
      </w:hyperlink>
    </w:p>
    <w:p w14:paraId="2AF6DF12"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21" w:history="1">
        <w:r w:rsidR="0016067F" w:rsidRPr="001F2789">
          <w:rPr>
            <w:rStyle w:val="Hipervnculo"/>
            <w:noProof/>
          </w:rPr>
          <w:t>1.4.2.</w:t>
        </w:r>
        <w:r w:rsidR="0016067F">
          <w:rPr>
            <w:rFonts w:cstheme="minorBidi"/>
            <w:i w:val="0"/>
            <w:iCs w:val="0"/>
            <w:noProof/>
            <w:sz w:val="22"/>
            <w:szCs w:val="22"/>
            <w:lang w:val="es-BO" w:eastAsia="es-BO"/>
          </w:rPr>
          <w:tab/>
        </w:r>
        <w:r w:rsidR="0016067F" w:rsidRPr="001F2789">
          <w:rPr>
            <w:rStyle w:val="Hipervnculo"/>
            <w:noProof/>
          </w:rPr>
          <w:t>Objetivos Específicos.</w:t>
        </w:r>
        <w:r w:rsidR="0016067F">
          <w:rPr>
            <w:noProof/>
            <w:webHidden/>
          </w:rPr>
          <w:tab/>
        </w:r>
        <w:r w:rsidR="0016067F">
          <w:rPr>
            <w:noProof/>
            <w:webHidden/>
          </w:rPr>
          <w:fldChar w:fldCharType="begin"/>
        </w:r>
        <w:r w:rsidR="0016067F">
          <w:rPr>
            <w:noProof/>
            <w:webHidden/>
          </w:rPr>
          <w:instrText xml:space="preserve"> PAGEREF _Toc420720621 \h </w:instrText>
        </w:r>
        <w:r w:rsidR="0016067F">
          <w:rPr>
            <w:noProof/>
            <w:webHidden/>
          </w:rPr>
        </w:r>
        <w:r w:rsidR="0016067F">
          <w:rPr>
            <w:noProof/>
            <w:webHidden/>
          </w:rPr>
          <w:fldChar w:fldCharType="separate"/>
        </w:r>
        <w:r w:rsidR="0016067F">
          <w:rPr>
            <w:noProof/>
            <w:webHidden/>
          </w:rPr>
          <w:t>5</w:t>
        </w:r>
        <w:r w:rsidR="0016067F">
          <w:rPr>
            <w:noProof/>
            <w:webHidden/>
          </w:rPr>
          <w:fldChar w:fldCharType="end"/>
        </w:r>
      </w:hyperlink>
    </w:p>
    <w:p w14:paraId="5BD88749"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22" w:history="1">
        <w:r w:rsidR="0016067F" w:rsidRPr="001F2789">
          <w:rPr>
            <w:rStyle w:val="Hipervnculo"/>
            <w:rFonts w:cstheme="majorHAnsi"/>
            <w:noProof/>
          </w:rPr>
          <w:t>1.5.</w:t>
        </w:r>
        <w:r w:rsidR="0016067F">
          <w:rPr>
            <w:rFonts w:cstheme="minorBidi"/>
            <w:smallCaps w:val="0"/>
            <w:noProof/>
            <w:sz w:val="22"/>
            <w:szCs w:val="22"/>
            <w:lang w:val="es-BO" w:eastAsia="es-BO"/>
          </w:rPr>
          <w:tab/>
        </w:r>
        <w:r w:rsidR="0016067F" w:rsidRPr="001F2789">
          <w:rPr>
            <w:rStyle w:val="Hipervnculo"/>
            <w:noProof/>
          </w:rPr>
          <w:t>Alcance.</w:t>
        </w:r>
        <w:r w:rsidR="0016067F">
          <w:rPr>
            <w:noProof/>
            <w:webHidden/>
          </w:rPr>
          <w:tab/>
        </w:r>
        <w:r w:rsidR="0016067F">
          <w:rPr>
            <w:noProof/>
            <w:webHidden/>
          </w:rPr>
          <w:fldChar w:fldCharType="begin"/>
        </w:r>
        <w:r w:rsidR="0016067F">
          <w:rPr>
            <w:noProof/>
            <w:webHidden/>
          </w:rPr>
          <w:instrText xml:space="preserve"> PAGEREF _Toc420720622 \h </w:instrText>
        </w:r>
        <w:r w:rsidR="0016067F">
          <w:rPr>
            <w:noProof/>
            <w:webHidden/>
          </w:rPr>
        </w:r>
        <w:r w:rsidR="0016067F">
          <w:rPr>
            <w:noProof/>
            <w:webHidden/>
          </w:rPr>
          <w:fldChar w:fldCharType="separate"/>
        </w:r>
        <w:r w:rsidR="0016067F">
          <w:rPr>
            <w:noProof/>
            <w:webHidden/>
          </w:rPr>
          <w:t>6</w:t>
        </w:r>
        <w:r w:rsidR="0016067F">
          <w:rPr>
            <w:noProof/>
            <w:webHidden/>
          </w:rPr>
          <w:fldChar w:fldCharType="end"/>
        </w:r>
      </w:hyperlink>
    </w:p>
    <w:p w14:paraId="1CCADBE1"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23" w:history="1">
        <w:r w:rsidR="0016067F" w:rsidRPr="001F2789">
          <w:rPr>
            <w:rStyle w:val="Hipervnculo"/>
            <w:rFonts w:cstheme="majorHAnsi"/>
            <w:noProof/>
          </w:rPr>
          <w:t>1.6.</w:t>
        </w:r>
        <w:r w:rsidR="0016067F">
          <w:rPr>
            <w:rFonts w:cstheme="minorBidi"/>
            <w:smallCaps w:val="0"/>
            <w:noProof/>
            <w:sz w:val="22"/>
            <w:szCs w:val="22"/>
            <w:lang w:val="es-BO" w:eastAsia="es-BO"/>
          </w:rPr>
          <w:tab/>
        </w:r>
        <w:r w:rsidR="0016067F" w:rsidRPr="001F2789">
          <w:rPr>
            <w:rStyle w:val="Hipervnculo"/>
            <w:noProof/>
          </w:rPr>
          <w:t>Metodología.</w:t>
        </w:r>
        <w:r w:rsidR="0016067F">
          <w:rPr>
            <w:noProof/>
            <w:webHidden/>
          </w:rPr>
          <w:tab/>
        </w:r>
        <w:r w:rsidR="0016067F">
          <w:rPr>
            <w:noProof/>
            <w:webHidden/>
          </w:rPr>
          <w:fldChar w:fldCharType="begin"/>
        </w:r>
        <w:r w:rsidR="0016067F">
          <w:rPr>
            <w:noProof/>
            <w:webHidden/>
          </w:rPr>
          <w:instrText xml:space="preserve"> PAGEREF _Toc420720623 \h </w:instrText>
        </w:r>
        <w:r w:rsidR="0016067F">
          <w:rPr>
            <w:noProof/>
            <w:webHidden/>
          </w:rPr>
        </w:r>
        <w:r w:rsidR="0016067F">
          <w:rPr>
            <w:noProof/>
            <w:webHidden/>
          </w:rPr>
          <w:fldChar w:fldCharType="separate"/>
        </w:r>
        <w:r w:rsidR="0016067F">
          <w:rPr>
            <w:noProof/>
            <w:webHidden/>
          </w:rPr>
          <w:t>7</w:t>
        </w:r>
        <w:r w:rsidR="0016067F">
          <w:rPr>
            <w:noProof/>
            <w:webHidden/>
          </w:rPr>
          <w:fldChar w:fldCharType="end"/>
        </w:r>
      </w:hyperlink>
    </w:p>
    <w:p w14:paraId="2D6210D8"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24" w:history="1">
        <w:r w:rsidR="0016067F" w:rsidRPr="001F2789">
          <w:rPr>
            <w:rStyle w:val="Hipervnculo"/>
            <w:rFonts w:cstheme="majorHAnsi"/>
            <w:noProof/>
          </w:rPr>
          <w:t>1.7.</w:t>
        </w:r>
        <w:r w:rsidR="0016067F">
          <w:rPr>
            <w:rFonts w:cstheme="minorBidi"/>
            <w:smallCaps w:val="0"/>
            <w:noProof/>
            <w:sz w:val="22"/>
            <w:szCs w:val="22"/>
            <w:lang w:val="es-BO" w:eastAsia="es-BO"/>
          </w:rPr>
          <w:tab/>
        </w:r>
        <w:r w:rsidR="0016067F" w:rsidRPr="001F2789">
          <w:rPr>
            <w:rStyle w:val="Hipervnculo"/>
            <w:noProof/>
          </w:rPr>
          <w:t>Cronograma</w:t>
        </w:r>
        <w:r w:rsidR="0016067F">
          <w:rPr>
            <w:noProof/>
            <w:webHidden/>
          </w:rPr>
          <w:tab/>
        </w:r>
        <w:r w:rsidR="0016067F">
          <w:rPr>
            <w:noProof/>
            <w:webHidden/>
          </w:rPr>
          <w:fldChar w:fldCharType="begin"/>
        </w:r>
        <w:r w:rsidR="0016067F">
          <w:rPr>
            <w:noProof/>
            <w:webHidden/>
          </w:rPr>
          <w:instrText xml:space="preserve"> PAGEREF _Toc420720624 \h </w:instrText>
        </w:r>
        <w:r w:rsidR="0016067F">
          <w:rPr>
            <w:noProof/>
            <w:webHidden/>
          </w:rPr>
        </w:r>
        <w:r w:rsidR="0016067F">
          <w:rPr>
            <w:noProof/>
            <w:webHidden/>
          </w:rPr>
          <w:fldChar w:fldCharType="separate"/>
        </w:r>
        <w:r w:rsidR="0016067F">
          <w:rPr>
            <w:noProof/>
            <w:webHidden/>
          </w:rPr>
          <w:t>7</w:t>
        </w:r>
        <w:r w:rsidR="0016067F">
          <w:rPr>
            <w:noProof/>
            <w:webHidden/>
          </w:rPr>
          <w:fldChar w:fldCharType="end"/>
        </w:r>
      </w:hyperlink>
    </w:p>
    <w:p w14:paraId="262CFA99" w14:textId="77777777" w:rsidR="0016067F" w:rsidRDefault="00E529CD">
      <w:pPr>
        <w:pStyle w:val="TDC1"/>
        <w:tabs>
          <w:tab w:val="left" w:pos="440"/>
          <w:tab w:val="right" w:leader="dot" w:pos="9111"/>
        </w:tabs>
        <w:rPr>
          <w:rFonts w:cstheme="minorBidi"/>
          <w:b w:val="0"/>
          <w:bCs w:val="0"/>
          <w:caps w:val="0"/>
          <w:noProof/>
          <w:sz w:val="22"/>
          <w:szCs w:val="22"/>
          <w:lang w:val="es-BO" w:eastAsia="es-BO"/>
        </w:rPr>
      </w:pPr>
      <w:hyperlink w:anchor="_Toc420720625" w:history="1">
        <w:r w:rsidR="0016067F" w:rsidRPr="001F2789">
          <w:rPr>
            <w:rStyle w:val="Hipervnculo"/>
            <w:rFonts w:ascii="Arial Black" w:hAnsi="Arial Black"/>
            <w:noProof/>
          </w:rPr>
          <w:t>2.</w:t>
        </w:r>
        <w:r w:rsidR="0016067F">
          <w:rPr>
            <w:rFonts w:cstheme="minorBidi"/>
            <w:b w:val="0"/>
            <w:bCs w:val="0"/>
            <w:caps w:val="0"/>
            <w:noProof/>
            <w:sz w:val="22"/>
            <w:szCs w:val="22"/>
            <w:lang w:val="es-BO" w:eastAsia="es-BO"/>
          </w:rPr>
          <w:tab/>
        </w:r>
        <w:r w:rsidR="0016067F" w:rsidRPr="001F2789">
          <w:rPr>
            <w:rStyle w:val="Hipervnculo"/>
            <w:noProof/>
          </w:rPr>
          <w:t>CAPITULO 2: Biblioteca Facultad Integral del Chaco</w:t>
        </w:r>
        <w:r w:rsidR="0016067F">
          <w:rPr>
            <w:noProof/>
            <w:webHidden/>
          </w:rPr>
          <w:tab/>
        </w:r>
        <w:r w:rsidR="0016067F">
          <w:rPr>
            <w:noProof/>
            <w:webHidden/>
          </w:rPr>
          <w:fldChar w:fldCharType="begin"/>
        </w:r>
        <w:r w:rsidR="0016067F">
          <w:rPr>
            <w:noProof/>
            <w:webHidden/>
          </w:rPr>
          <w:instrText xml:space="preserve"> PAGEREF _Toc420720625 \h </w:instrText>
        </w:r>
        <w:r w:rsidR="0016067F">
          <w:rPr>
            <w:noProof/>
            <w:webHidden/>
          </w:rPr>
        </w:r>
        <w:r w:rsidR="0016067F">
          <w:rPr>
            <w:noProof/>
            <w:webHidden/>
          </w:rPr>
          <w:fldChar w:fldCharType="separate"/>
        </w:r>
        <w:r w:rsidR="0016067F">
          <w:rPr>
            <w:noProof/>
            <w:webHidden/>
          </w:rPr>
          <w:t>8</w:t>
        </w:r>
        <w:r w:rsidR="0016067F">
          <w:rPr>
            <w:noProof/>
            <w:webHidden/>
          </w:rPr>
          <w:fldChar w:fldCharType="end"/>
        </w:r>
      </w:hyperlink>
    </w:p>
    <w:p w14:paraId="2696880A"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26" w:history="1">
        <w:r w:rsidR="0016067F" w:rsidRPr="001F2789">
          <w:rPr>
            <w:rStyle w:val="Hipervnculo"/>
            <w:rFonts w:cstheme="majorHAnsi"/>
            <w:noProof/>
          </w:rPr>
          <w:t>2.1.</w:t>
        </w:r>
        <w:r w:rsidR="0016067F">
          <w:rPr>
            <w:rFonts w:cstheme="minorBidi"/>
            <w:smallCaps w:val="0"/>
            <w:noProof/>
            <w:sz w:val="22"/>
            <w:szCs w:val="22"/>
            <w:lang w:val="es-BO" w:eastAsia="es-BO"/>
          </w:rPr>
          <w:tab/>
        </w:r>
        <w:r w:rsidR="0016067F" w:rsidRPr="001F2789">
          <w:rPr>
            <w:rStyle w:val="Hipervnculo"/>
            <w:noProof/>
          </w:rPr>
          <w:t>Descripción de la organización y/o entorno afectado por el proyecto</w:t>
        </w:r>
        <w:r w:rsidR="0016067F">
          <w:rPr>
            <w:noProof/>
            <w:webHidden/>
          </w:rPr>
          <w:tab/>
        </w:r>
        <w:r w:rsidR="0016067F">
          <w:rPr>
            <w:noProof/>
            <w:webHidden/>
          </w:rPr>
          <w:fldChar w:fldCharType="begin"/>
        </w:r>
        <w:r w:rsidR="0016067F">
          <w:rPr>
            <w:noProof/>
            <w:webHidden/>
          </w:rPr>
          <w:instrText xml:space="preserve"> PAGEREF _Toc420720626 \h </w:instrText>
        </w:r>
        <w:r w:rsidR="0016067F">
          <w:rPr>
            <w:noProof/>
            <w:webHidden/>
          </w:rPr>
        </w:r>
        <w:r w:rsidR="0016067F">
          <w:rPr>
            <w:noProof/>
            <w:webHidden/>
          </w:rPr>
          <w:fldChar w:fldCharType="separate"/>
        </w:r>
        <w:r w:rsidR="0016067F">
          <w:rPr>
            <w:noProof/>
            <w:webHidden/>
          </w:rPr>
          <w:t>8</w:t>
        </w:r>
        <w:r w:rsidR="0016067F">
          <w:rPr>
            <w:noProof/>
            <w:webHidden/>
          </w:rPr>
          <w:fldChar w:fldCharType="end"/>
        </w:r>
      </w:hyperlink>
    </w:p>
    <w:p w14:paraId="77EDB3E8"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27" w:history="1">
        <w:r w:rsidR="0016067F" w:rsidRPr="001F2789">
          <w:rPr>
            <w:rStyle w:val="Hipervnculo"/>
            <w:rFonts w:cstheme="majorHAnsi"/>
            <w:noProof/>
          </w:rPr>
          <w:t>2.2.</w:t>
        </w:r>
        <w:r w:rsidR="0016067F">
          <w:rPr>
            <w:rFonts w:cstheme="minorBidi"/>
            <w:smallCaps w:val="0"/>
            <w:noProof/>
            <w:sz w:val="22"/>
            <w:szCs w:val="22"/>
            <w:lang w:val="es-BO" w:eastAsia="es-BO"/>
          </w:rPr>
          <w:tab/>
        </w:r>
        <w:r w:rsidR="0016067F" w:rsidRPr="001F2789">
          <w:rPr>
            <w:rStyle w:val="Hipervnculo"/>
            <w:noProof/>
          </w:rPr>
          <w:t>Descripción de la unidad o departamento</w:t>
        </w:r>
        <w:r w:rsidR="0016067F">
          <w:rPr>
            <w:noProof/>
            <w:webHidden/>
          </w:rPr>
          <w:tab/>
        </w:r>
        <w:r w:rsidR="0016067F">
          <w:rPr>
            <w:noProof/>
            <w:webHidden/>
          </w:rPr>
          <w:fldChar w:fldCharType="begin"/>
        </w:r>
        <w:r w:rsidR="0016067F">
          <w:rPr>
            <w:noProof/>
            <w:webHidden/>
          </w:rPr>
          <w:instrText xml:space="preserve"> PAGEREF _Toc420720627 \h </w:instrText>
        </w:r>
        <w:r w:rsidR="0016067F">
          <w:rPr>
            <w:noProof/>
            <w:webHidden/>
          </w:rPr>
        </w:r>
        <w:r w:rsidR="0016067F">
          <w:rPr>
            <w:noProof/>
            <w:webHidden/>
          </w:rPr>
          <w:fldChar w:fldCharType="separate"/>
        </w:r>
        <w:r w:rsidR="0016067F">
          <w:rPr>
            <w:noProof/>
            <w:webHidden/>
          </w:rPr>
          <w:t>8</w:t>
        </w:r>
        <w:r w:rsidR="0016067F">
          <w:rPr>
            <w:noProof/>
            <w:webHidden/>
          </w:rPr>
          <w:fldChar w:fldCharType="end"/>
        </w:r>
      </w:hyperlink>
    </w:p>
    <w:p w14:paraId="751BC809"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28" w:history="1">
        <w:r w:rsidR="0016067F" w:rsidRPr="001F2789">
          <w:rPr>
            <w:rStyle w:val="Hipervnculo"/>
            <w:rFonts w:cstheme="majorHAnsi"/>
            <w:noProof/>
          </w:rPr>
          <w:t>2.3.</w:t>
        </w:r>
        <w:r w:rsidR="0016067F">
          <w:rPr>
            <w:rFonts w:cstheme="minorBidi"/>
            <w:smallCaps w:val="0"/>
            <w:noProof/>
            <w:sz w:val="22"/>
            <w:szCs w:val="22"/>
            <w:lang w:val="es-BO" w:eastAsia="es-BO"/>
          </w:rPr>
          <w:tab/>
        </w:r>
        <w:r w:rsidR="0016067F" w:rsidRPr="001F2789">
          <w:rPr>
            <w:rStyle w:val="Hipervnculo"/>
            <w:noProof/>
          </w:rPr>
          <w:t>Organigrama de la biblioteca</w:t>
        </w:r>
        <w:r w:rsidR="0016067F">
          <w:rPr>
            <w:noProof/>
            <w:webHidden/>
          </w:rPr>
          <w:tab/>
        </w:r>
        <w:r w:rsidR="0016067F">
          <w:rPr>
            <w:noProof/>
            <w:webHidden/>
          </w:rPr>
          <w:fldChar w:fldCharType="begin"/>
        </w:r>
        <w:r w:rsidR="0016067F">
          <w:rPr>
            <w:noProof/>
            <w:webHidden/>
          </w:rPr>
          <w:instrText xml:space="preserve"> PAGEREF _Toc420720628 \h </w:instrText>
        </w:r>
        <w:r w:rsidR="0016067F">
          <w:rPr>
            <w:noProof/>
            <w:webHidden/>
          </w:rPr>
        </w:r>
        <w:r w:rsidR="0016067F">
          <w:rPr>
            <w:noProof/>
            <w:webHidden/>
          </w:rPr>
          <w:fldChar w:fldCharType="separate"/>
        </w:r>
        <w:r w:rsidR="0016067F">
          <w:rPr>
            <w:noProof/>
            <w:webHidden/>
          </w:rPr>
          <w:t>8</w:t>
        </w:r>
        <w:r w:rsidR="0016067F">
          <w:rPr>
            <w:noProof/>
            <w:webHidden/>
          </w:rPr>
          <w:fldChar w:fldCharType="end"/>
        </w:r>
      </w:hyperlink>
    </w:p>
    <w:p w14:paraId="45D5EBBE"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29" w:history="1">
        <w:r w:rsidR="0016067F" w:rsidRPr="001F2789">
          <w:rPr>
            <w:rStyle w:val="Hipervnculo"/>
            <w:rFonts w:cstheme="majorHAnsi"/>
            <w:noProof/>
          </w:rPr>
          <w:t>2.4.</w:t>
        </w:r>
        <w:r w:rsidR="0016067F">
          <w:rPr>
            <w:rFonts w:cstheme="minorBidi"/>
            <w:smallCaps w:val="0"/>
            <w:noProof/>
            <w:sz w:val="22"/>
            <w:szCs w:val="22"/>
            <w:lang w:val="es-BO" w:eastAsia="es-BO"/>
          </w:rPr>
          <w:tab/>
        </w:r>
        <w:r w:rsidR="0016067F" w:rsidRPr="001F2789">
          <w:rPr>
            <w:rStyle w:val="Hipervnculo"/>
            <w:noProof/>
          </w:rPr>
          <w:t>Cantidad de Alumnado de la Facultad Integral del Chaco</w:t>
        </w:r>
        <w:r w:rsidR="0016067F">
          <w:rPr>
            <w:noProof/>
            <w:webHidden/>
          </w:rPr>
          <w:tab/>
        </w:r>
        <w:r w:rsidR="0016067F">
          <w:rPr>
            <w:noProof/>
            <w:webHidden/>
          </w:rPr>
          <w:fldChar w:fldCharType="begin"/>
        </w:r>
        <w:r w:rsidR="0016067F">
          <w:rPr>
            <w:noProof/>
            <w:webHidden/>
          </w:rPr>
          <w:instrText xml:space="preserve"> PAGEREF _Toc420720629 \h </w:instrText>
        </w:r>
        <w:r w:rsidR="0016067F">
          <w:rPr>
            <w:noProof/>
            <w:webHidden/>
          </w:rPr>
        </w:r>
        <w:r w:rsidR="0016067F">
          <w:rPr>
            <w:noProof/>
            <w:webHidden/>
          </w:rPr>
          <w:fldChar w:fldCharType="separate"/>
        </w:r>
        <w:r w:rsidR="0016067F">
          <w:rPr>
            <w:noProof/>
            <w:webHidden/>
          </w:rPr>
          <w:t>9</w:t>
        </w:r>
        <w:r w:rsidR="0016067F">
          <w:rPr>
            <w:noProof/>
            <w:webHidden/>
          </w:rPr>
          <w:fldChar w:fldCharType="end"/>
        </w:r>
      </w:hyperlink>
    </w:p>
    <w:p w14:paraId="3AC1B635"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30" w:history="1">
        <w:r w:rsidR="0016067F" w:rsidRPr="001F2789">
          <w:rPr>
            <w:rStyle w:val="Hipervnculo"/>
            <w:rFonts w:cstheme="majorHAnsi"/>
            <w:noProof/>
          </w:rPr>
          <w:t>2.5.</w:t>
        </w:r>
        <w:r w:rsidR="0016067F">
          <w:rPr>
            <w:rFonts w:cstheme="minorBidi"/>
            <w:smallCaps w:val="0"/>
            <w:noProof/>
            <w:sz w:val="22"/>
            <w:szCs w:val="22"/>
            <w:lang w:val="es-BO" w:eastAsia="es-BO"/>
          </w:rPr>
          <w:tab/>
        </w:r>
        <w:r w:rsidR="0016067F" w:rsidRPr="001F2789">
          <w:rPr>
            <w:rStyle w:val="Hipervnculo"/>
            <w:noProof/>
          </w:rPr>
          <w:t>Horario de atención</w:t>
        </w:r>
        <w:r w:rsidR="0016067F">
          <w:rPr>
            <w:noProof/>
            <w:webHidden/>
          </w:rPr>
          <w:tab/>
        </w:r>
        <w:r w:rsidR="0016067F">
          <w:rPr>
            <w:noProof/>
            <w:webHidden/>
          </w:rPr>
          <w:fldChar w:fldCharType="begin"/>
        </w:r>
        <w:r w:rsidR="0016067F">
          <w:rPr>
            <w:noProof/>
            <w:webHidden/>
          </w:rPr>
          <w:instrText xml:space="preserve"> PAGEREF _Toc420720630 \h </w:instrText>
        </w:r>
        <w:r w:rsidR="0016067F">
          <w:rPr>
            <w:noProof/>
            <w:webHidden/>
          </w:rPr>
        </w:r>
        <w:r w:rsidR="0016067F">
          <w:rPr>
            <w:noProof/>
            <w:webHidden/>
          </w:rPr>
          <w:fldChar w:fldCharType="separate"/>
        </w:r>
        <w:r w:rsidR="0016067F">
          <w:rPr>
            <w:noProof/>
            <w:webHidden/>
          </w:rPr>
          <w:t>9</w:t>
        </w:r>
        <w:r w:rsidR="0016067F">
          <w:rPr>
            <w:noProof/>
            <w:webHidden/>
          </w:rPr>
          <w:fldChar w:fldCharType="end"/>
        </w:r>
      </w:hyperlink>
    </w:p>
    <w:p w14:paraId="3477F575"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31" w:history="1">
        <w:r w:rsidR="0016067F" w:rsidRPr="001F2789">
          <w:rPr>
            <w:rStyle w:val="Hipervnculo"/>
            <w:rFonts w:cstheme="majorHAnsi"/>
            <w:noProof/>
          </w:rPr>
          <w:t>2.6.</w:t>
        </w:r>
        <w:r w:rsidR="0016067F">
          <w:rPr>
            <w:rFonts w:cstheme="minorBidi"/>
            <w:smallCaps w:val="0"/>
            <w:noProof/>
            <w:sz w:val="22"/>
            <w:szCs w:val="22"/>
            <w:lang w:val="es-BO" w:eastAsia="es-BO"/>
          </w:rPr>
          <w:tab/>
        </w:r>
        <w:r w:rsidR="0016067F" w:rsidRPr="001F2789">
          <w:rPr>
            <w:rStyle w:val="Hipervnculo"/>
            <w:noProof/>
          </w:rPr>
          <w:t>Registro de usuarios</w:t>
        </w:r>
        <w:r w:rsidR="0016067F">
          <w:rPr>
            <w:noProof/>
            <w:webHidden/>
          </w:rPr>
          <w:tab/>
        </w:r>
        <w:r w:rsidR="0016067F">
          <w:rPr>
            <w:noProof/>
            <w:webHidden/>
          </w:rPr>
          <w:fldChar w:fldCharType="begin"/>
        </w:r>
        <w:r w:rsidR="0016067F">
          <w:rPr>
            <w:noProof/>
            <w:webHidden/>
          </w:rPr>
          <w:instrText xml:space="preserve"> PAGEREF _Toc420720631 \h </w:instrText>
        </w:r>
        <w:r w:rsidR="0016067F">
          <w:rPr>
            <w:noProof/>
            <w:webHidden/>
          </w:rPr>
        </w:r>
        <w:r w:rsidR="0016067F">
          <w:rPr>
            <w:noProof/>
            <w:webHidden/>
          </w:rPr>
          <w:fldChar w:fldCharType="separate"/>
        </w:r>
        <w:r w:rsidR="0016067F">
          <w:rPr>
            <w:noProof/>
            <w:webHidden/>
          </w:rPr>
          <w:t>9</w:t>
        </w:r>
        <w:r w:rsidR="0016067F">
          <w:rPr>
            <w:noProof/>
            <w:webHidden/>
          </w:rPr>
          <w:fldChar w:fldCharType="end"/>
        </w:r>
      </w:hyperlink>
    </w:p>
    <w:p w14:paraId="79105A0C"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32" w:history="1">
        <w:r w:rsidR="0016067F" w:rsidRPr="001F2789">
          <w:rPr>
            <w:rStyle w:val="Hipervnculo"/>
            <w:rFonts w:cstheme="majorHAnsi"/>
            <w:noProof/>
          </w:rPr>
          <w:t>2.7.</w:t>
        </w:r>
        <w:r w:rsidR="0016067F">
          <w:rPr>
            <w:rFonts w:cstheme="minorBidi"/>
            <w:smallCaps w:val="0"/>
            <w:noProof/>
            <w:sz w:val="22"/>
            <w:szCs w:val="22"/>
            <w:lang w:val="es-BO" w:eastAsia="es-BO"/>
          </w:rPr>
          <w:tab/>
        </w:r>
        <w:r w:rsidR="0016067F" w:rsidRPr="001F2789">
          <w:rPr>
            <w:rStyle w:val="Hipervnculo"/>
            <w:noProof/>
          </w:rPr>
          <w:t>Infraestructura</w:t>
        </w:r>
        <w:r w:rsidR="0016067F">
          <w:rPr>
            <w:noProof/>
            <w:webHidden/>
          </w:rPr>
          <w:tab/>
        </w:r>
        <w:r w:rsidR="0016067F">
          <w:rPr>
            <w:noProof/>
            <w:webHidden/>
          </w:rPr>
          <w:fldChar w:fldCharType="begin"/>
        </w:r>
        <w:r w:rsidR="0016067F">
          <w:rPr>
            <w:noProof/>
            <w:webHidden/>
          </w:rPr>
          <w:instrText xml:space="preserve"> PAGEREF _Toc420720632 \h </w:instrText>
        </w:r>
        <w:r w:rsidR="0016067F">
          <w:rPr>
            <w:noProof/>
            <w:webHidden/>
          </w:rPr>
        </w:r>
        <w:r w:rsidR="0016067F">
          <w:rPr>
            <w:noProof/>
            <w:webHidden/>
          </w:rPr>
          <w:fldChar w:fldCharType="separate"/>
        </w:r>
        <w:r w:rsidR="0016067F">
          <w:rPr>
            <w:noProof/>
            <w:webHidden/>
          </w:rPr>
          <w:t>10</w:t>
        </w:r>
        <w:r w:rsidR="0016067F">
          <w:rPr>
            <w:noProof/>
            <w:webHidden/>
          </w:rPr>
          <w:fldChar w:fldCharType="end"/>
        </w:r>
      </w:hyperlink>
    </w:p>
    <w:p w14:paraId="035B88AE" w14:textId="77777777" w:rsidR="0016067F" w:rsidRDefault="00E529CD">
      <w:pPr>
        <w:pStyle w:val="TDC1"/>
        <w:tabs>
          <w:tab w:val="left" w:pos="440"/>
          <w:tab w:val="right" w:leader="dot" w:pos="9111"/>
        </w:tabs>
        <w:rPr>
          <w:rFonts w:cstheme="minorBidi"/>
          <w:b w:val="0"/>
          <w:bCs w:val="0"/>
          <w:caps w:val="0"/>
          <w:noProof/>
          <w:sz w:val="22"/>
          <w:szCs w:val="22"/>
          <w:lang w:val="es-BO" w:eastAsia="es-BO"/>
        </w:rPr>
      </w:pPr>
      <w:hyperlink w:anchor="_Toc420720633" w:history="1">
        <w:r w:rsidR="0016067F" w:rsidRPr="001F2789">
          <w:rPr>
            <w:rStyle w:val="Hipervnculo"/>
            <w:rFonts w:ascii="Arial Black" w:hAnsi="Arial Black"/>
            <w:noProof/>
          </w:rPr>
          <w:t>3.</w:t>
        </w:r>
        <w:r w:rsidR="0016067F">
          <w:rPr>
            <w:rFonts w:cstheme="minorBidi"/>
            <w:b w:val="0"/>
            <w:bCs w:val="0"/>
            <w:caps w:val="0"/>
            <w:noProof/>
            <w:sz w:val="22"/>
            <w:szCs w:val="22"/>
            <w:lang w:val="es-BO" w:eastAsia="es-BO"/>
          </w:rPr>
          <w:tab/>
        </w:r>
        <w:r w:rsidR="0016067F" w:rsidRPr="001F2789">
          <w:rPr>
            <w:rStyle w:val="Hipervnculo"/>
            <w:noProof/>
          </w:rPr>
          <w:t>CAPITULO 3: Marco Teórico</w:t>
        </w:r>
        <w:r w:rsidR="0016067F">
          <w:rPr>
            <w:noProof/>
            <w:webHidden/>
          </w:rPr>
          <w:tab/>
        </w:r>
        <w:r w:rsidR="0016067F">
          <w:rPr>
            <w:noProof/>
            <w:webHidden/>
          </w:rPr>
          <w:fldChar w:fldCharType="begin"/>
        </w:r>
        <w:r w:rsidR="0016067F">
          <w:rPr>
            <w:noProof/>
            <w:webHidden/>
          </w:rPr>
          <w:instrText xml:space="preserve"> PAGEREF _Toc420720633 \h </w:instrText>
        </w:r>
        <w:r w:rsidR="0016067F">
          <w:rPr>
            <w:noProof/>
            <w:webHidden/>
          </w:rPr>
        </w:r>
        <w:r w:rsidR="0016067F">
          <w:rPr>
            <w:noProof/>
            <w:webHidden/>
          </w:rPr>
          <w:fldChar w:fldCharType="separate"/>
        </w:r>
        <w:r w:rsidR="0016067F">
          <w:rPr>
            <w:noProof/>
            <w:webHidden/>
          </w:rPr>
          <w:t>13</w:t>
        </w:r>
        <w:r w:rsidR="0016067F">
          <w:rPr>
            <w:noProof/>
            <w:webHidden/>
          </w:rPr>
          <w:fldChar w:fldCharType="end"/>
        </w:r>
      </w:hyperlink>
    </w:p>
    <w:p w14:paraId="69973AAC"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34" w:history="1">
        <w:r w:rsidR="0016067F" w:rsidRPr="001F2789">
          <w:rPr>
            <w:rStyle w:val="Hipervnculo"/>
            <w:rFonts w:cstheme="majorHAnsi"/>
            <w:noProof/>
          </w:rPr>
          <w:t>3.1.</w:t>
        </w:r>
        <w:r w:rsidR="0016067F">
          <w:rPr>
            <w:rFonts w:cstheme="minorBidi"/>
            <w:smallCaps w:val="0"/>
            <w:noProof/>
            <w:sz w:val="22"/>
            <w:szCs w:val="22"/>
            <w:lang w:val="es-BO" w:eastAsia="es-BO"/>
          </w:rPr>
          <w:tab/>
        </w:r>
        <w:r w:rsidR="0016067F" w:rsidRPr="001F2789">
          <w:rPr>
            <w:rStyle w:val="Hipervnculo"/>
            <w:noProof/>
          </w:rPr>
          <w:t>Antecedentes</w:t>
        </w:r>
        <w:r w:rsidR="0016067F">
          <w:rPr>
            <w:noProof/>
            <w:webHidden/>
          </w:rPr>
          <w:tab/>
        </w:r>
        <w:r w:rsidR="0016067F">
          <w:rPr>
            <w:noProof/>
            <w:webHidden/>
          </w:rPr>
          <w:fldChar w:fldCharType="begin"/>
        </w:r>
        <w:r w:rsidR="0016067F">
          <w:rPr>
            <w:noProof/>
            <w:webHidden/>
          </w:rPr>
          <w:instrText xml:space="preserve"> PAGEREF _Toc420720634 \h </w:instrText>
        </w:r>
        <w:r w:rsidR="0016067F">
          <w:rPr>
            <w:noProof/>
            <w:webHidden/>
          </w:rPr>
        </w:r>
        <w:r w:rsidR="0016067F">
          <w:rPr>
            <w:noProof/>
            <w:webHidden/>
          </w:rPr>
          <w:fldChar w:fldCharType="separate"/>
        </w:r>
        <w:r w:rsidR="0016067F">
          <w:rPr>
            <w:noProof/>
            <w:webHidden/>
          </w:rPr>
          <w:t>13</w:t>
        </w:r>
        <w:r w:rsidR="0016067F">
          <w:rPr>
            <w:noProof/>
            <w:webHidden/>
          </w:rPr>
          <w:fldChar w:fldCharType="end"/>
        </w:r>
      </w:hyperlink>
    </w:p>
    <w:p w14:paraId="69B2D2EA"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35" w:history="1">
        <w:r w:rsidR="0016067F" w:rsidRPr="001F2789">
          <w:rPr>
            <w:rStyle w:val="Hipervnculo"/>
            <w:rFonts w:cstheme="majorHAnsi"/>
            <w:noProof/>
          </w:rPr>
          <w:t>3.2.</w:t>
        </w:r>
        <w:r w:rsidR="0016067F">
          <w:rPr>
            <w:rFonts w:cstheme="minorBidi"/>
            <w:smallCaps w:val="0"/>
            <w:noProof/>
            <w:sz w:val="22"/>
            <w:szCs w:val="22"/>
            <w:lang w:val="es-BO" w:eastAsia="es-BO"/>
          </w:rPr>
          <w:tab/>
        </w:r>
        <w:r w:rsidR="0016067F" w:rsidRPr="001F2789">
          <w:rPr>
            <w:rStyle w:val="Hipervnculo"/>
            <w:noProof/>
          </w:rPr>
          <w:t>Estándares De Catalogación De Libros</w:t>
        </w:r>
        <w:r w:rsidR="0016067F">
          <w:rPr>
            <w:noProof/>
            <w:webHidden/>
          </w:rPr>
          <w:tab/>
        </w:r>
        <w:r w:rsidR="0016067F">
          <w:rPr>
            <w:noProof/>
            <w:webHidden/>
          </w:rPr>
          <w:fldChar w:fldCharType="begin"/>
        </w:r>
        <w:r w:rsidR="0016067F">
          <w:rPr>
            <w:noProof/>
            <w:webHidden/>
          </w:rPr>
          <w:instrText xml:space="preserve"> PAGEREF _Toc420720635 \h </w:instrText>
        </w:r>
        <w:r w:rsidR="0016067F">
          <w:rPr>
            <w:noProof/>
            <w:webHidden/>
          </w:rPr>
        </w:r>
        <w:r w:rsidR="0016067F">
          <w:rPr>
            <w:noProof/>
            <w:webHidden/>
          </w:rPr>
          <w:fldChar w:fldCharType="separate"/>
        </w:r>
        <w:r w:rsidR="0016067F">
          <w:rPr>
            <w:noProof/>
            <w:webHidden/>
          </w:rPr>
          <w:t>14</w:t>
        </w:r>
        <w:r w:rsidR="0016067F">
          <w:rPr>
            <w:noProof/>
            <w:webHidden/>
          </w:rPr>
          <w:fldChar w:fldCharType="end"/>
        </w:r>
      </w:hyperlink>
    </w:p>
    <w:p w14:paraId="0C525392"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36" w:history="1">
        <w:r w:rsidR="0016067F" w:rsidRPr="001F2789">
          <w:rPr>
            <w:rStyle w:val="Hipervnculo"/>
            <w:noProof/>
          </w:rPr>
          <w:t>3.2.1.</w:t>
        </w:r>
        <w:r w:rsidR="0016067F">
          <w:rPr>
            <w:rFonts w:cstheme="minorBidi"/>
            <w:i w:val="0"/>
            <w:iCs w:val="0"/>
            <w:noProof/>
            <w:sz w:val="22"/>
            <w:szCs w:val="22"/>
            <w:lang w:val="es-BO" w:eastAsia="es-BO"/>
          </w:rPr>
          <w:tab/>
        </w:r>
        <w:r w:rsidR="0016067F" w:rsidRPr="001F2789">
          <w:rPr>
            <w:rStyle w:val="Hipervnculo"/>
            <w:noProof/>
          </w:rPr>
          <w:t>MARC21</w:t>
        </w:r>
        <w:r w:rsidR="0016067F">
          <w:rPr>
            <w:noProof/>
            <w:webHidden/>
          </w:rPr>
          <w:tab/>
        </w:r>
        <w:r w:rsidR="0016067F">
          <w:rPr>
            <w:noProof/>
            <w:webHidden/>
          </w:rPr>
          <w:fldChar w:fldCharType="begin"/>
        </w:r>
        <w:r w:rsidR="0016067F">
          <w:rPr>
            <w:noProof/>
            <w:webHidden/>
          </w:rPr>
          <w:instrText xml:space="preserve"> PAGEREF _Toc420720636 \h </w:instrText>
        </w:r>
        <w:r w:rsidR="0016067F">
          <w:rPr>
            <w:noProof/>
            <w:webHidden/>
          </w:rPr>
        </w:r>
        <w:r w:rsidR="0016067F">
          <w:rPr>
            <w:noProof/>
            <w:webHidden/>
          </w:rPr>
          <w:fldChar w:fldCharType="separate"/>
        </w:r>
        <w:r w:rsidR="0016067F">
          <w:rPr>
            <w:noProof/>
            <w:webHidden/>
          </w:rPr>
          <w:t>14</w:t>
        </w:r>
        <w:r w:rsidR="0016067F">
          <w:rPr>
            <w:noProof/>
            <w:webHidden/>
          </w:rPr>
          <w:fldChar w:fldCharType="end"/>
        </w:r>
      </w:hyperlink>
    </w:p>
    <w:p w14:paraId="4D5CC57B"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37" w:history="1">
        <w:r w:rsidR="0016067F" w:rsidRPr="001F2789">
          <w:rPr>
            <w:rStyle w:val="Hipervnculo"/>
            <w:noProof/>
          </w:rPr>
          <w:t>3.2.1.1.</w:t>
        </w:r>
        <w:r w:rsidR="0016067F">
          <w:rPr>
            <w:rFonts w:cstheme="minorBidi"/>
            <w:noProof/>
            <w:sz w:val="22"/>
            <w:szCs w:val="22"/>
            <w:lang w:val="es-BO" w:eastAsia="es-BO"/>
          </w:rPr>
          <w:tab/>
        </w:r>
        <w:r w:rsidR="0016067F" w:rsidRPr="001F2789">
          <w:rPr>
            <w:rStyle w:val="Hipervnculo"/>
            <w:noProof/>
          </w:rPr>
          <w:t>Introducción.</w:t>
        </w:r>
        <w:r w:rsidR="0016067F">
          <w:rPr>
            <w:noProof/>
            <w:webHidden/>
          </w:rPr>
          <w:tab/>
        </w:r>
        <w:r w:rsidR="0016067F">
          <w:rPr>
            <w:noProof/>
            <w:webHidden/>
          </w:rPr>
          <w:fldChar w:fldCharType="begin"/>
        </w:r>
        <w:r w:rsidR="0016067F">
          <w:rPr>
            <w:noProof/>
            <w:webHidden/>
          </w:rPr>
          <w:instrText xml:space="preserve"> PAGEREF _Toc420720637 \h </w:instrText>
        </w:r>
        <w:r w:rsidR="0016067F">
          <w:rPr>
            <w:noProof/>
            <w:webHidden/>
          </w:rPr>
        </w:r>
        <w:r w:rsidR="0016067F">
          <w:rPr>
            <w:noProof/>
            <w:webHidden/>
          </w:rPr>
          <w:fldChar w:fldCharType="separate"/>
        </w:r>
        <w:r w:rsidR="0016067F">
          <w:rPr>
            <w:noProof/>
            <w:webHidden/>
          </w:rPr>
          <w:t>14</w:t>
        </w:r>
        <w:r w:rsidR="0016067F">
          <w:rPr>
            <w:noProof/>
            <w:webHidden/>
          </w:rPr>
          <w:fldChar w:fldCharType="end"/>
        </w:r>
      </w:hyperlink>
    </w:p>
    <w:p w14:paraId="7B10D76C"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38" w:history="1">
        <w:r w:rsidR="0016067F" w:rsidRPr="001F2789">
          <w:rPr>
            <w:rStyle w:val="Hipervnculo"/>
            <w:noProof/>
          </w:rPr>
          <w:t>3.2.1.2.</w:t>
        </w:r>
        <w:r w:rsidR="0016067F">
          <w:rPr>
            <w:rFonts w:cstheme="minorBidi"/>
            <w:noProof/>
            <w:sz w:val="22"/>
            <w:szCs w:val="22"/>
            <w:lang w:val="es-BO" w:eastAsia="es-BO"/>
          </w:rPr>
          <w:tab/>
        </w:r>
        <w:r w:rsidR="0016067F" w:rsidRPr="001F2789">
          <w:rPr>
            <w:rStyle w:val="Hipervnculo"/>
            <w:noProof/>
          </w:rPr>
          <w:t>Formatos</w:t>
        </w:r>
        <w:r w:rsidR="0016067F">
          <w:rPr>
            <w:noProof/>
            <w:webHidden/>
          </w:rPr>
          <w:tab/>
        </w:r>
        <w:r w:rsidR="0016067F">
          <w:rPr>
            <w:noProof/>
            <w:webHidden/>
          </w:rPr>
          <w:fldChar w:fldCharType="begin"/>
        </w:r>
        <w:r w:rsidR="0016067F">
          <w:rPr>
            <w:noProof/>
            <w:webHidden/>
          </w:rPr>
          <w:instrText xml:space="preserve"> PAGEREF _Toc420720638 \h </w:instrText>
        </w:r>
        <w:r w:rsidR="0016067F">
          <w:rPr>
            <w:noProof/>
            <w:webHidden/>
          </w:rPr>
        </w:r>
        <w:r w:rsidR="0016067F">
          <w:rPr>
            <w:noProof/>
            <w:webHidden/>
          </w:rPr>
          <w:fldChar w:fldCharType="separate"/>
        </w:r>
        <w:r w:rsidR="0016067F">
          <w:rPr>
            <w:noProof/>
            <w:webHidden/>
          </w:rPr>
          <w:t>14</w:t>
        </w:r>
        <w:r w:rsidR="0016067F">
          <w:rPr>
            <w:noProof/>
            <w:webHidden/>
          </w:rPr>
          <w:fldChar w:fldCharType="end"/>
        </w:r>
      </w:hyperlink>
    </w:p>
    <w:p w14:paraId="50253EF9"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39" w:history="1">
        <w:r w:rsidR="0016067F" w:rsidRPr="001F2789">
          <w:rPr>
            <w:rStyle w:val="Hipervnculo"/>
            <w:noProof/>
          </w:rPr>
          <w:t>3.2.1.3.</w:t>
        </w:r>
        <w:r w:rsidR="0016067F">
          <w:rPr>
            <w:rFonts w:cstheme="minorBidi"/>
            <w:noProof/>
            <w:sz w:val="22"/>
            <w:szCs w:val="22"/>
            <w:lang w:val="es-BO" w:eastAsia="es-BO"/>
          </w:rPr>
          <w:tab/>
        </w:r>
        <w:r w:rsidR="0016067F" w:rsidRPr="001F2789">
          <w:rPr>
            <w:rStyle w:val="Hipervnculo"/>
            <w:noProof/>
          </w:rPr>
          <w:t>Componentes</w:t>
        </w:r>
        <w:r w:rsidR="0016067F">
          <w:rPr>
            <w:noProof/>
            <w:webHidden/>
          </w:rPr>
          <w:tab/>
        </w:r>
        <w:r w:rsidR="0016067F">
          <w:rPr>
            <w:noProof/>
            <w:webHidden/>
          </w:rPr>
          <w:fldChar w:fldCharType="begin"/>
        </w:r>
        <w:r w:rsidR="0016067F">
          <w:rPr>
            <w:noProof/>
            <w:webHidden/>
          </w:rPr>
          <w:instrText xml:space="preserve"> PAGEREF _Toc420720639 \h </w:instrText>
        </w:r>
        <w:r w:rsidR="0016067F">
          <w:rPr>
            <w:noProof/>
            <w:webHidden/>
          </w:rPr>
        </w:r>
        <w:r w:rsidR="0016067F">
          <w:rPr>
            <w:noProof/>
            <w:webHidden/>
          </w:rPr>
          <w:fldChar w:fldCharType="separate"/>
        </w:r>
        <w:r w:rsidR="0016067F">
          <w:rPr>
            <w:noProof/>
            <w:webHidden/>
          </w:rPr>
          <w:t>15</w:t>
        </w:r>
        <w:r w:rsidR="0016067F">
          <w:rPr>
            <w:noProof/>
            <w:webHidden/>
          </w:rPr>
          <w:fldChar w:fldCharType="end"/>
        </w:r>
      </w:hyperlink>
    </w:p>
    <w:p w14:paraId="3FEDB04C"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40" w:history="1">
        <w:r w:rsidR="0016067F" w:rsidRPr="001F2789">
          <w:rPr>
            <w:rStyle w:val="Hipervnculo"/>
            <w:noProof/>
            <w:lang w:val="es-BO"/>
          </w:rPr>
          <w:t>3.2.1.4.</w:t>
        </w:r>
        <w:r w:rsidR="0016067F">
          <w:rPr>
            <w:rFonts w:cstheme="minorBidi"/>
            <w:noProof/>
            <w:sz w:val="22"/>
            <w:szCs w:val="22"/>
            <w:lang w:val="es-BO" w:eastAsia="es-BO"/>
          </w:rPr>
          <w:tab/>
        </w:r>
        <w:r w:rsidR="0016067F" w:rsidRPr="001F2789">
          <w:rPr>
            <w:rStyle w:val="Hipervnculo"/>
            <w:noProof/>
            <w:lang w:val="es-BO"/>
          </w:rPr>
          <w:t>Contenido del registro</w:t>
        </w:r>
        <w:r w:rsidR="0016067F">
          <w:rPr>
            <w:noProof/>
            <w:webHidden/>
          </w:rPr>
          <w:tab/>
        </w:r>
        <w:r w:rsidR="0016067F">
          <w:rPr>
            <w:noProof/>
            <w:webHidden/>
          </w:rPr>
          <w:fldChar w:fldCharType="begin"/>
        </w:r>
        <w:r w:rsidR="0016067F">
          <w:rPr>
            <w:noProof/>
            <w:webHidden/>
          </w:rPr>
          <w:instrText xml:space="preserve"> PAGEREF _Toc420720640 \h </w:instrText>
        </w:r>
        <w:r w:rsidR="0016067F">
          <w:rPr>
            <w:noProof/>
            <w:webHidden/>
          </w:rPr>
        </w:r>
        <w:r w:rsidR="0016067F">
          <w:rPr>
            <w:noProof/>
            <w:webHidden/>
          </w:rPr>
          <w:fldChar w:fldCharType="separate"/>
        </w:r>
        <w:r w:rsidR="0016067F">
          <w:rPr>
            <w:noProof/>
            <w:webHidden/>
          </w:rPr>
          <w:t>16</w:t>
        </w:r>
        <w:r w:rsidR="0016067F">
          <w:rPr>
            <w:noProof/>
            <w:webHidden/>
          </w:rPr>
          <w:fldChar w:fldCharType="end"/>
        </w:r>
      </w:hyperlink>
    </w:p>
    <w:p w14:paraId="1C912549"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41" w:history="1">
        <w:r w:rsidR="0016067F" w:rsidRPr="001F2789">
          <w:rPr>
            <w:rStyle w:val="Hipervnculo"/>
            <w:noProof/>
          </w:rPr>
          <w:t>3.2.2.</w:t>
        </w:r>
        <w:r w:rsidR="0016067F">
          <w:rPr>
            <w:rFonts w:cstheme="minorBidi"/>
            <w:i w:val="0"/>
            <w:iCs w:val="0"/>
            <w:noProof/>
            <w:sz w:val="22"/>
            <w:szCs w:val="22"/>
            <w:lang w:val="es-BO" w:eastAsia="es-BO"/>
          </w:rPr>
          <w:tab/>
        </w:r>
        <w:r w:rsidR="0016067F" w:rsidRPr="001F2789">
          <w:rPr>
            <w:rStyle w:val="Hipervnculo"/>
            <w:noProof/>
            <w:shd w:val="clear" w:color="auto" w:fill="FFFFFF"/>
          </w:rPr>
          <w:t>ISBN</w:t>
        </w:r>
        <w:r w:rsidR="0016067F">
          <w:rPr>
            <w:noProof/>
            <w:webHidden/>
          </w:rPr>
          <w:tab/>
        </w:r>
        <w:r w:rsidR="0016067F">
          <w:rPr>
            <w:noProof/>
            <w:webHidden/>
          </w:rPr>
          <w:fldChar w:fldCharType="begin"/>
        </w:r>
        <w:r w:rsidR="0016067F">
          <w:rPr>
            <w:noProof/>
            <w:webHidden/>
          </w:rPr>
          <w:instrText xml:space="preserve"> PAGEREF _Toc420720641 \h </w:instrText>
        </w:r>
        <w:r w:rsidR="0016067F">
          <w:rPr>
            <w:noProof/>
            <w:webHidden/>
          </w:rPr>
        </w:r>
        <w:r w:rsidR="0016067F">
          <w:rPr>
            <w:noProof/>
            <w:webHidden/>
          </w:rPr>
          <w:fldChar w:fldCharType="separate"/>
        </w:r>
        <w:r w:rsidR="0016067F">
          <w:rPr>
            <w:noProof/>
            <w:webHidden/>
          </w:rPr>
          <w:t>16</w:t>
        </w:r>
        <w:r w:rsidR="0016067F">
          <w:rPr>
            <w:noProof/>
            <w:webHidden/>
          </w:rPr>
          <w:fldChar w:fldCharType="end"/>
        </w:r>
      </w:hyperlink>
    </w:p>
    <w:p w14:paraId="0750148D"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42" w:history="1">
        <w:r w:rsidR="0016067F" w:rsidRPr="001F2789">
          <w:rPr>
            <w:rStyle w:val="Hipervnculo"/>
            <w:noProof/>
          </w:rPr>
          <w:t>3.2.2.1.</w:t>
        </w:r>
        <w:r w:rsidR="0016067F">
          <w:rPr>
            <w:rFonts w:cstheme="minorBidi"/>
            <w:noProof/>
            <w:sz w:val="22"/>
            <w:szCs w:val="22"/>
            <w:lang w:val="es-BO" w:eastAsia="es-BO"/>
          </w:rPr>
          <w:tab/>
        </w:r>
        <w:r w:rsidR="0016067F" w:rsidRPr="001F2789">
          <w:rPr>
            <w:rStyle w:val="Hipervnculo"/>
            <w:noProof/>
          </w:rPr>
          <w:t>Estructura de un ISBN</w:t>
        </w:r>
        <w:r w:rsidR="0016067F">
          <w:rPr>
            <w:noProof/>
            <w:webHidden/>
          </w:rPr>
          <w:tab/>
        </w:r>
        <w:r w:rsidR="0016067F">
          <w:rPr>
            <w:noProof/>
            <w:webHidden/>
          </w:rPr>
          <w:fldChar w:fldCharType="begin"/>
        </w:r>
        <w:r w:rsidR="0016067F">
          <w:rPr>
            <w:noProof/>
            <w:webHidden/>
          </w:rPr>
          <w:instrText xml:space="preserve"> PAGEREF _Toc420720642 \h </w:instrText>
        </w:r>
        <w:r w:rsidR="0016067F">
          <w:rPr>
            <w:noProof/>
            <w:webHidden/>
          </w:rPr>
        </w:r>
        <w:r w:rsidR="0016067F">
          <w:rPr>
            <w:noProof/>
            <w:webHidden/>
          </w:rPr>
          <w:fldChar w:fldCharType="separate"/>
        </w:r>
        <w:r w:rsidR="0016067F">
          <w:rPr>
            <w:noProof/>
            <w:webHidden/>
          </w:rPr>
          <w:t>16</w:t>
        </w:r>
        <w:r w:rsidR="0016067F">
          <w:rPr>
            <w:noProof/>
            <w:webHidden/>
          </w:rPr>
          <w:fldChar w:fldCharType="end"/>
        </w:r>
      </w:hyperlink>
    </w:p>
    <w:p w14:paraId="26310D16"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43" w:history="1">
        <w:r w:rsidR="0016067F" w:rsidRPr="001F2789">
          <w:rPr>
            <w:rStyle w:val="Hipervnculo"/>
            <w:rFonts w:ascii="Arial" w:eastAsia="Times New Roman" w:hAnsi="Arial" w:cs="Arial"/>
            <w:noProof/>
            <w:lang w:eastAsia="es-BO"/>
          </w:rPr>
          <w:t>3.2.2.2.</w:t>
        </w:r>
        <w:r w:rsidR="0016067F">
          <w:rPr>
            <w:rFonts w:cstheme="minorBidi"/>
            <w:noProof/>
            <w:sz w:val="22"/>
            <w:szCs w:val="22"/>
            <w:lang w:val="es-BO" w:eastAsia="es-BO"/>
          </w:rPr>
          <w:tab/>
        </w:r>
        <w:r w:rsidR="0016067F" w:rsidRPr="001F2789">
          <w:rPr>
            <w:rStyle w:val="Hipervnculo"/>
            <w:rFonts w:eastAsia="Times New Roman"/>
            <w:noProof/>
            <w:lang w:eastAsia="es-BO"/>
          </w:rPr>
          <w:t>Alcance del Código ISBN</w:t>
        </w:r>
        <w:r w:rsidR="0016067F">
          <w:rPr>
            <w:noProof/>
            <w:webHidden/>
          </w:rPr>
          <w:tab/>
        </w:r>
        <w:r w:rsidR="0016067F">
          <w:rPr>
            <w:noProof/>
            <w:webHidden/>
          </w:rPr>
          <w:fldChar w:fldCharType="begin"/>
        </w:r>
        <w:r w:rsidR="0016067F">
          <w:rPr>
            <w:noProof/>
            <w:webHidden/>
          </w:rPr>
          <w:instrText xml:space="preserve"> PAGEREF _Toc420720643 \h </w:instrText>
        </w:r>
        <w:r w:rsidR="0016067F">
          <w:rPr>
            <w:noProof/>
            <w:webHidden/>
          </w:rPr>
        </w:r>
        <w:r w:rsidR="0016067F">
          <w:rPr>
            <w:noProof/>
            <w:webHidden/>
          </w:rPr>
          <w:fldChar w:fldCharType="separate"/>
        </w:r>
        <w:r w:rsidR="0016067F">
          <w:rPr>
            <w:noProof/>
            <w:webHidden/>
          </w:rPr>
          <w:t>17</w:t>
        </w:r>
        <w:r w:rsidR="0016067F">
          <w:rPr>
            <w:noProof/>
            <w:webHidden/>
          </w:rPr>
          <w:fldChar w:fldCharType="end"/>
        </w:r>
      </w:hyperlink>
    </w:p>
    <w:p w14:paraId="42CFD0BF"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44" w:history="1">
        <w:r w:rsidR="0016067F" w:rsidRPr="001F2789">
          <w:rPr>
            <w:rStyle w:val="Hipervnculo"/>
            <w:rFonts w:ascii="Arial" w:hAnsi="Arial" w:cs="Arial"/>
            <w:bCs/>
            <w:noProof/>
          </w:rPr>
          <w:t>3.2.2.3.</w:t>
        </w:r>
        <w:r w:rsidR="0016067F">
          <w:rPr>
            <w:rFonts w:cstheme="minorBidi"/>
            <w:noProof/>
            <w:sz w:val="22"/>
            <w:szCs w:val="22"/>
            <w:lang w:val="es-BO" w:eastAsia="es-BO"/>
          </w:rPr>
          <w:tab/>
        </w:r>
        <w:r w:rsidR="0016067F" w:rsidRPr="001F2789">
          <w:rPr>
            <w:rStyle w:val="Hipervnculo"/>
            <w:rFonts w:ascii="Arial" w:hAnsi="Arial" w:cs="Arial"/>
            <w:bCs/>
            <w:noProof/>
          </w:rPr>
          <w:t>Ventajas De ISBN</w:t>
        </w:r>
        <w:r w:rsidR="0016067F">
          <w:rPr>
            <w:noProof/>
            <w:webHidden/>
          </w:rPr>
          <w:tab/>
        </w:r>
        <w:r w:rsidR="0016067F">
          <w:rPr>
            <w:noProof/>
            <w:webHidden/>
          </w:rPr>
          <w:fldChar w:fldCharType="begin"/>
        </w:r>
        <w:r w:rsidR="0016067F">
          <w:rPr>
            <w:noProof/>
            <w:webHidden/>
          </w:rPr>
          <w:instrText xml:space="preserve"> PAGEREF _Toc420720644 \h </w:instrText>
        </w:r>
        <w:r w:rsidR="0016067F">
          <w:rPr>
            <w:noProof/>
            <w:webHidden/>
          </w:rPr>
        </w:r>
        <w:r w:rsidR="0016067F">
          <w:rPr>
            <w:noProof/>
            <w:webHidden/>
          </w:rPr>
          <w:fldChar w:fldCharType="separate"/>
        </w:r>
        <w:r w:rsidR="0016067F">
          <w:rPr>
            <w:noProof/>
            <w:webHidden/>
          </w:rPr>
          <w:t>19</w:t>
        </w:r>
        <w:r w:rsidR="0016067F">
          <w:rPr>
            <w:noProof/>
            <w:webHidden/>
          </w:rPr>
          <w:fldChar w:fldCharType="end"/>
        </w:r>
      </w:hyperlink>
    </w:p>
    <w:p w14:paraId="3987FB5D"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45" w:history="1">
        <w:r w:rsidR="0016067F" w:rsidRPr="001F2789">
          <w:rPr>
            <w:rStyle w:val="Hipervnculo"/>
            <w:rFonts w:cstheme="majorHAnsi"/>
            <w:noProof/>
          </w:rPr>
          <w:t>3.3.</w:t>
        </w:r>
        <w:r w:rsidR="0016067F">
          <w:rPr>
            <w:rFonts w:cstheme="minorBidi"/>
            <w:smallCaps w:val="0"/>
            <w:noProof/>
            <w:sz w:val="22"/>
            <w:szCs w:val="22"/>
            <w:lang w:val="es-BO" w:eastAsia="es-BO"/>
          </w:rPr>
          <w:tab/>
        </w:r>
        <w:r w:rsidR="0016067F" w:rsidRPr="001F2789">
          <w:rPr>
            <w:rStyle w:val="Hipervnculo"/>
            <w:noProof/>
          </w:rPr>
          <w:t>Derechos de Autor</w:t>
        </w:r>
        <w:r w:rsidR="0016067F">
          <w:rPr>
            <w:noProof/>
            <w:webHidden/>
          </w:rPr>
          <w:tab/>
        </w:r>
        <w:r w:rsidR="0016067F">
          <w:rPr>
            <w:noProof/>
            <w:webHidden/>
          </w:rPr>
          <w:fldChar w:fldCharType="begin"/>
        </w:r>
        <w:r w:rsidR="0016067F">
          <w:rPr>
            <w:noProof/>
            <w:webHidden/>
          </w:rPr>
          <w:instrText xml:space="preserve"> PAGEREF _Toc420720645 \h </w:instrText>
        </w:r>
        <w:r w:rsidR="0016067F">
          <w:rPr>
            <w:noProof/>
            <w:webHidden/>
          </w:rPr>
        </w:r>
        <w:r w:rsidR="0016067F">
          <w:rPr>
            <w:noProof/>
            <w:webHidden/>
          </w:rPr>
          <w:fldChar w:fldCharType="separate"/>
        </w:r>
        <w:r w:rsidR="0016067F">
          <w:rPr>
            <w:noProof/>
            <w:webHidden/>
          </w:rPr>
          <w:t>19</w:t>
        </w:r>
        <w:r w:rsidR="0016067F">
          <w:rPr>
            <w:noProof/>
            <w:webHidden/>
          </w:rPr>
          <w:fldChar w:fldCharType="end"/>
        </w:r>
      </w:hyperlink>
    </w:p>
    <w:p w14:paraId="30C2FFAB"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46" w:history="1">
        <w:r w:rsidR="0016067F" w:rsidRPr="001F2789">
          <w:rPr>
            <w:rStyle w:val="Hipervnculo"/>
            <w:noProof/>
          </w:rPr>
          <w:t>3.3.1.</w:t>
        </w:r>
        <w:r w:rsidR="0016067F">
          <w:rPr>
            <w:rFonts w:cstheme="minorBidi"/>
            <w:i w:val="0"/>
            <w:iCs w:val="0"/>
            <w:noProof/>
            <w:sz w:val="22"/>
            <w:szCs w:val="22"/>
            <w:lang w:val="es-BO" w:eastAsia="es-BO"/>
          </w:rPr>
          <w:tab/>
        </w:r>
        <w:r w:rsidR="0016067F" w:rsidRPr="001F2789">
          <w:rPr>
            <w:rStyle w:val="Hipervnculo"/>
            <w:noProof/>
          </w:rPr>
          <w:t>Convenio de Berna</w:t>
        </w:r>
        <w:r w:rsidR="0016067F">
          <w:rPr>
            <w:noProof/>
            <w:webHidden/>
          </w:rPr>
          <w:tab/>
        </w:r>
        <w:r w:rsidR="0016067F">
          <w:rPr>
            <w:noProof/>
            <w:webHidden/>
          </w:rPr>
          <w:fldChar w:fldCharType="begin"/>
        </w:r>
        <w:r w:rsidR="0016067F">
          <w:rPr>
            <w:noProof/>
            <w:webHidden/>
          </w:rPr>
          <w:instrText xml:space="preserve"> PAGEREF _Toc420720646 \h </w:instrText>
        </w:r>
        <w:r w:rsidR="0016067F">
          <w:rPr>
            <w:noProof/>
            <w:webHidden/>
          </w:rPr>
        </w:r>
        <w:r w:rsidR="0016067F">
          <w:rPr>
            <w:noProof/>
            <w:webHidden/>
          </w:rPr>
          <w:fldChar w:fldCharType="separate"/>
        </w:r>
        <w:r w:rsidR="0016067F">
          <w:rPr>
            <w:noProof/>
            <w:webHidden/>
          </w:rPr>
          <w:t>19</w:t>
        </w:r>
        <w:r w:rsidR="0016067F">
          <w:rPr>
            <w:noProof/>
            <w:webHidden/>
          </w:rPr>
          <w:fldChar w:fldCharType="end"/>
        </w:r>
      </w:hyperlink>
    </w:p>
    <w:p w14:paraId="43D717A4"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47" w:history="1">
        <w:r w:rsidR="0016067F" w:rsidRPr="001F2789">
          <w:rPr>
            <w:rStyle w:val="Hipervnculo"/>
            <w:rFonts w:cstheme="majorHAnsi"/>
            <w:noProof/>
          </w:rPr>
          <w:t>3.4.</w:t>
        </w:r>
        <w:r w:rsidR="0016067F">
          <w:rPr>
            <w:rFonts w:cstheme="minorBidi"/>
            <w:smallCaps w:val="0"/>
            <w:noProof/>
            <w:sz w:val="22"/>
            <w:szCs w:val="22"/>
            <w:lang w:val="es-BO" w:eastAsia="es-BO"/>
          </w:rPr>
          <w:tab/>
        </w:r>
        <w:r w:rsidR="0016067F" w:rsidRPr="001F2789">
          <w:rPr>
            <w:rStyle w:val="Hipervnculo"/>
            <w:noProof/>
          </w:rPr>
          <w:t>Herramientas a Utilizar</w:t>
        </w:r>
        <w:r w:rsidR="0016067F">
          <w:rPr>
            <w:noProof/>
            <w:webHidden/>
          </w:rPr>
          <w:tab/>
        </w:r>
        <w:r w:rsidR="0016067F">
          <w:rPr>
            <w:noProof/>
            <w:webHidden/>
          </w:rPr>
          <w:fldChar w:fldCharType="begin"/>
        </w:r>
        <w:r w:rsidR="0016067F">
          <w:rPr>
            <w:noProof/>
            <w:webHidden/>
          </w:rPr>
          <w:instrText xml:space="preserve"> PAGEREF _Toc420720647 \h </w:instrText>
        </w:r>
        <w:r w:rsidR="0016067F">
          <w:rPr>
            <w:noProof/>
            <w:webHidden/>
          </w:rPr>
        </w:r>
        <w:r w:rsidR="0016067F">
          <w:rPr>
            <w:noProof/>
            <w:webHidden/>
          </w:rPr>
          <w:fldChar w:fldCharType="separate"/>
        </w:r>
        <w:r w:rsidR="0016067F">
          <w:rPr>
            <w:noProof/>
            <w:webHidden/>
          </w:rPr>
          <w:t>24</w:t>
        </w:r>
        <w:r w:rsidR="0016067F">
          <w:rPr>
            <w:noProof/>
            <w:webHidden/>
          </w:rPr>
          <w:fldChar w:fldCharType="end"/>
        </w:r>
      </w:hyperlink>
    </w:p>
    <w:p w14:paraId="2DB2C439"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48" w:history="1">
        <w:r w:rsidR="0016067F" w:rsidRPr="001F2789">
          <w:rPr>
            <w:rStyle w:val="Hipervnculo"/>
            <w:noProof/>
          </w:rPr>
          <w:t>3.4.1.</w:t>
        </w:r>
        <w:r w:rsidR="0016067F">
          <w:rPr>
            <w:rFonts w:cstheme="minorBidi"/>
            <w:i w:val="0"/>
            <w:iCs w:val="0"/>
            <w:noProof/>
            <w:sz w:val="22"/>
            <w:szCs w:val="22"/>
            <w:lang w:val="es-BO" w:eastAsia="es-BO"/>
          </w:rPr>
          <w:tab/>
        </w:r>
        <w:r w:rsidR="0016067F" w:rsidRPr="001F2789">
          <w:rPr>
            <w:rStyle w:val="Hipervnculo"/>
            <w:noProof/>
          </w:rPr>
          <w:t>Base de datos</w:t>
        </w:r>
        <w:r w:rsidR="0016067F">
          <w:rPr>
            <w:noProof/>
            <w:webHidden/>
          </w:rPr>
          <w:tab/>
        </w:r>
        <w:r w:rsidR="0016067F">
          <w:rPr>
            <w:noProof/>
            <w:webHidden/>
          </w:rPr>
          <w:fldChar w:fldCharType="begin"/>
        </w:r>
        <w:r w:rsidR="0016067F">
          <w:rPr>
            <w:noProof/>
            <w:webHidden/>
          </w:rPr>
          <w:instrText xml:space="preserve"> PAGEREF _Toc420720648 \h </w:instrText>
        </w:r>
        <w:r w:rsidR="0016067F">
          <w:rPr>
            <w:noProof/>
            <w:webHidden/>
          </w:rPr>
        </w:r>
        <w:r w:rsidR="0016067F">
          <w:rPr>
            <w:noProof/>
            <w:webHidden/>
          </w:rPr>
          <w:fldChar w:fldCharType="separate"/>
        </w:r>
        <w:r w:rsidR="0016067F">
          <w:rPr>
            <w:noProof/>
            <w:webHidden/>
          </w:rPr>
          <w:t>24</w:t>
        </w:r>
        <w:r w:rsidR="0016067F">
          <w:rPr>
            <w:noProof/>
            <w:webHidden/>
          </w:rPr>
          <w:fldChar w:fldCharType="end"/>
        </w:r>
      </w:hyperlink>
    </w:p>
    <w:p w14:paraId="3E1E89C9"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49" w:history="1">
        <w:r w:rsidR="0016067F" w:rsidRPr="001F2789">
          <w:rPr>
            <w:rStyle w:val="Hipervnculo"/>
            <w:noProof/>
          </w:rPr>
          <w:t>3.4.2.</w:t>
        </w:r>
        <w:r w:rsidR="0016067F">
          <w:rPr>
            <w:rFonts w:cstheme="minorBidi"/>
            <w:i w:val="0"/>
            <w:iCs w:val="0"/>
            <w:noProof/>
            <w:sz w:val="22"/>
            <w:szCs w:val="22"/>
            <w:lang w:val="es-BO" w:eastAsia="es-BO"/>
          </w:rPr>
          <w:tab/>
        </w:r>
        <w:r w:rsidR="0016067F" w:rsidRPr="001F2789">
          <w:rPr>
            <w:rStyle w:val="Hipervnculo"/>
            <w:noProof/>
          </w:rPr>
          <w:t>Base de datos distribuida</w:t>
        </w:r>
        <w:r w:rsidR="0016067F">
          <w:rPr>
            <w:noProof/>
            <w:webHidden/>
          </w:rPr>
          <w:tab/>
        </w:r>
        <w:r w:rsidR="0016067F">
          <w:rPr>
            <w:noProof/>
            <w:webHidden/>
          </w:rPr>
          <w:fldChar w:fldCharType="begin"/>
        </w:r>
        <w:r w:rsidR="0016067F">
          <w:rPr>
            <w:noProof/>
            <w:webHidden/>
          </w:rPr>
          <w:instrText xml:space="preserve"> PAGEREF _Toc420720649 \h </w:instrText>
        </w:r>
        <w:r w:rsidR="0016067F">
          <w:rPr>
            <w:noProof/>
            <w:webHidden/>
          </w:rPr>
        </w:r>
        <w:r w:rsidR="0016067F">
          <w:rPr>
            <w:noProof/>
            <w:webHidden/>
          </w:rPr>
          <w:fldChar w:fldCharType="separate"/>
        </w:r>
        <w:r w:rsidR="0016067F">
          <w:rPr>
            <w:noProof/>
            <w:webHidden/>
          </w:rPr>
          <w:t>24</w:t>
        </w:r>
        <w:r w:rsidR="0016067F">
          <w:rPr>
            <w:noProof/>
            <w:webHidden/>
          </w:rPr>
          <w:fldChar w:fldCharType="end"/>
        </w:r>
      </w:hyperlink>
    </w:p>
    <w:p w14:paraId="3498BE02"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50" w:history="1">
        <w:r w:rsidR="0016067F" w:rsidRPr="001F2789">
          <w:rPr>
            <w:rStyle w:val="Hipervnculo"/>
            <w:rFonts w:eastAsia="Times New Roman"/>
            <w:noProof/>
            <w:lang w:eastAsia="es-BO"/>
          </w:rPr>
          <w:t>3.4.2.1.</w:t>
        </w:r>
        <w:r w:rsidR="0016067F">
          <w:rPr>
            <w:rFonts w:cstheme="minorBidi"/>
            <w:noProof/>
            <w:sz w:val="22"/>
            <w:szCs w:val="22"/>
            <w:lang w:val="es-BO" w:eastAsia="es-BO"/>
          </w:rPr>
          <w:tab/>
        </w:r>
        <w:r w:rsidR="0016067F" w:rsidRPr="001F2789">
          <w:rPr>
            <w:rStyle w:val="Hipervnculo"/>
            <w:rFonts w:eastAsia="Times New Roman"/>
            <w:noProof/>
            <w:lang w:eastAsia="es-BO"/>
          </w:rPr>
          <w:t>Ventajas</w:t>
        </w:r>
        <w:r w:rsidR="0016067F">
          <w:rPr>
            <w:noProof/>
            <w:webHidden/>
          </w:rPr>
          <w:tab/>
        </w:r>
        <w:r w:rsidR="0016067F">
          <w:rPr>
            <w:noProof/>
            <w:webHidden/>
          </w:rPr>
          <w:fldChar w:fldCharType="begin"/>
        </w:r>
        <w:r w:rsidR="0016067F">
          <w:rPr>
            <w:noProof/>
            <w:webHidden/>
          </w:rPr>
          <w:instrText xml:space="preserve"> PAGEREF _Toc420720650 \h </w:instrText>
        </w:r>
        <w:r w:rsidR="0016067F">
          <w:rPr>
            <w:noProof/>
            <w:webHidden/>
          </w:rPr>
        </w:r>
        <w:r w:rsidR="0016067F">
          <w:rPr>
            <w:noProof/>
            <w:webHidden/>
          </w:rPr>
          <w:fldChar w:fldCharType="separate"/>
        </w:r>
        <w:r w:rsidR="0016067F">
          <w:rPr>
            <w:noProof/>
            <w:webHidden/>
          </w:rPr>
          <w:t>25</w:t>
        </w:r>
        <w:r w:rsidR="0016067F">
          <w:rPr>
            <w:noProof/>
            <w:webHidden/>
          </w:rPr>
          <w:fldChar w:fldCharType="end"/>
        </w:r>
      </w:hyperlink>
    </w:p>
    <w:p w14:paraId="62BE3255"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51" w:history="1">
        <w:r w:rsidR="0016067F" w:rsidRPr="001F2789">
          <w:rPr>
            <w:rStyle w:val="Hipervnculo"/>
            <w:rFonts w:eastAsia="Times New Roman"/>
            <w:noProof/>
            <w:lang w:eastAsia="es-BO"/>
          </w:rPr>
          <w:t>3.4.2.2.</w:t>
        </w:r>
        <w:r w:rsidR="0016067F">
          <w:rPr>
            <w:rFonts w:cstheme="minorBidi"/>
            <w:noProof/>
            <w:sz w:val="22"/>
            <w:szCs w:val="22"/>
            <w:lang w:val="es-BO" w:eastAsia="es-BO"/>
          </w:rPr>
          <w:tab/>
        </w:r>
        <w:r w:rsidR="0016067F" w:rsidRPr="001F2789">
          <w:rPr>
            <w:rStyle w:val="Hipervnculo"/>
            <w:rFonts w:eastAsia="Times New Roman"/>
            <w:noProof/>
            <w:lang w:eastAsia="es-BO"/>
          </w:rPr>
          <w:t>Desventajas</w:t>
        </w:r>
        <w:r w:rsidR="0016067F">
          <w:rPr>
            <w:noProof/>
            <w:webHidden/>
          </w:rPr>
          <w:tab/>
        </w:r>
        <w:r w:rsidR="0016067F">
          <w:rPr>
            <w:noProof/>
            <w:webHidden/>
          </w:rPr>
          <w:fldChar w:fldCharType="begin"/>
        </w:r>
        <w:r w:rsidR="0016067F">
          <w:rPr>
            <w:noProof/>
            <w:webHidden/>
          </w:rPr>
          <w:instrText xml:space="preserve"> PAGEREF _Toc420720651 \h </w:instrText>
        </w:r>
        <w:r w:rsidR="0016067F">
          <w:rPr>
            <w:noProof/>
            <w:webHidden/>
          </w:rPr>
        </w:r>
        <w:r w:rsidR="0016067F">
          <w:rPr>
            <w:noProof/>
            <w:webHidden/>
          </w:rPr>
          <w:fldChar w:fldCharType="separate"/>
        </w:r>
        <w:r w:rsidR="0016067F">
          <w:rPr>
            <w:noProof/>
            <w:webHidden/>
          </w:rPr>
          <w:t>25</w:t>
        </w:r>
        <w:r w:rsidR="0016067F">
          <w:rPr>
            <w:noProof/>
            <w:webHidden/>
          </w:rPr>
          <w:fldChar w:fldCharType="end"/>
        </w:r>
      </w:hyperlink>
    </w:p>
    <w:p w14:paraId="359DDE64"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52" w:history="1">
        <w:r w:rsidR="0016067F" w:rsidRPr="001F2789">
          <w:rPr>
            <w:rStyle w:val="Hipervnculo"/>
            <w:noProof/>
          </w:rPr>
          <w:t>3.4.3.</w:t>
        </w:r>
        <w:r w:rsidR="0016067F">
          <w:rPr>
            <w:rFonts w:cstheme="minorBidi"/>
            <w:i w:val="0"/>
            <w:iCs w:val="0"/>
            <w:noProof/>
            <w:sz w:val="22"/>
            <w:szCs w:val="22"/>
            <w:lang w:val="es-BO" w:eastAsia="es-BO"/>
          </w:rPr>
          <w:tab/>
        </w:r>
        <w:r w:rsidR="0016067F" w:rsidRPr="001F2789">
          <w:rPr>
            <w:rStyle w:val="Hipervnculo"/>
            <w:noProof/>
          </w:rPr>
          <w:t>PostgreSql</w:t>
        </w:r>
        <w:r w:rsidR="0016067F">
          <w:rPr>
            <w:noProof/>
            <w:webHidden/>
          </w:rPr>
          <w:tab/>
        </w:r>
        <w:r w:rsidR="0016067F">
          <w:rPr>
            <w:noProof/>
            <w:webHidden/>
          </w:rPr>
          <w:fldChar w:fldCharType="begin"/>
        </w:r>
        <w:r w:rsidR="0016067F">
          <w:rPr>
            <w:noProof/>
            <w:webHidden/>
          </w:rPr>
          <w:instrText xml:space="preserve"> PAGEREF _Toc420720652 \h </w:instrText>
        </w:r>
        <w:r w:rsidR="0016067F">
          <w:rPr>
            <w:noProof/>
            <w:webHidden/>
          </w:rPr>
        </w:r>
        <w:r w:rsidR="0016067F">
          <w:rPr>
            <w:noProof/>
            <w:webHidden/>
          </w:rPr>
          <w:fldChar w:fldCharType="separate"/>
        </w:r>
        <w:r w:rsidR="0016067F">
          <w:rPr>
            <w:noProof/>
            <w:webHidden/>
          </w:rPr>
          <w:t>26</w:t>
        </w:r>
        <w:r w:rsidR="0016067F">
          <w:rPr>
            <w:noProof/>
            <w:webHidden/>
          </w:rPr>
          <w:fldChar w:fldCharType="end"/>
        </w:r>
      </w:hyperlink>
    </w:p>
    <w:p w14:paraId="0469714E"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53" w:history="1">
        <w:r w:rsidR="0016067F" w:rsidRPr="001F2789">
          <w:rPr>
            <w:rStyle w:val="Hipervnculo"/>
            <w:rFonts w:eastAsia="Times New Roman"/>
            <w:noProof/>
            <w:lang w:eastAsia="es-BO"/>
          </w:rPr>
          <w:t>3.4.3.1.</w:t>
        </w:r>
        <w:r w:rsidR="0016067F">
          <w:rPr>
            <w:rFonts w:cstheme="minorBidi"/>
            <w:noProof/>
            <w:sz w:val="22"/>
            <w:szCs w:val="22"/>
            <w:lang w:val="es-BO" w:eastAsia="es-BO"/>
          </w:rPr>
          <w:tab/>
        </w:r>
        <w:r w:rsidR="0016067F" w:rsidRPr="001F2789">
          <w:rPr>
            <w:rStyle w:val="Hipervnculo"/>
            <w:rFonts w:eastAsia="Times New Roman"/>
            <w:noProof/>
            <w:lang w:eastAsia="es-BO"/>
          </w:rPr>
          <w:t>Alta concurrencia</w:t>
        </w:r>
        <w:r w:rsidR="0016067F">
          <w:rPr>
            <w:noProof/>
            <w:webHidden/>
          </w:rPr>
          <w:tab/>
        </w:r>
        <w:r w:rsidR="0016067F">
          <w:rPr>
            <w:noProof/>
            <w:webHidden/>
          </w:rPr>
          <w:fldChar w:fldCharType="begin"/>
        </w:r>
        <w:r w:rsidR="0016067F">
          <w:rPr>
            <w:noProof/>
            <w:webHidden/>
          </w:rPr>
          <w:instrText xml:space="preserve"> PAGEREF _Toc420720653 \h </w:instrText>
        </w:r>
        <w:r w:rsidR="0016067F">
          <w:rPr>
            <w:noProof/>
            <w:webHidden/>
          </w:rPr>
        </w:r>
        <w:r w:rsidR="0016067F">
          <w:rPr>
            <w:noProof/>
            <w:webHidden/>
          </w:rPr>
          <w:fldChar w:fldCharType="separate"/>
        </w:r>
        <w:r w:rsidR="0016067F">
          <w:rPr>
            <w:noProof/>
            <w:webHidden/>
          </w:rPr>
          <w:t>26</w:t>
        </w:r>
        <w:r w:rsidR="0016067F">
          <w:rPr>
            <w:noProof/>
            <w:webHidden/>
          </w:rPr>
          <w:fldChar w:fldCharType="end"/>
        </w:r>
      </w:hyperlink>
    </w:p>
    <w:p w14:paraId="5C2C820B"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54" w:history="1">
        <w:r w:rsidR="0016067F" w:rsidRPr="001F2789">
          <w:rPr>
            <w:rStyle w:val="Hipervnculo"/>
            <w:rFonts w:eastAsia="Times New Roman"/>
            <w:noProof/>
            <w:lang w:eastAsia="es-BO"/>
          </w:rPr>
          <w:t>3.4.3.2.</w:t>
        </w:r>
        <w:r w:rsidR="0016067F">
          <w:rPr>
            <w:rFonts w:cstheme="minorBidi"/>
            <w:noProof/>
            <w:sz w:val="22"/>
            <w:szCs w:val="22"/>
            <w:lang w:val="es-BO" w:eastAsia="es-BO"/>
          </w:rPr>
          <w:tab/>
        </w:r>
        <w:r w:rsidR="0016067F" w:rsidRPr="001F2789">
          <w:rPr>
            <w:rStyle w:val="Hipervnculo"/>
            <w:rFonts w:eastAsia="Times New Roman"/>
            <w:noProof/>
            <w:lang w:eastAsia="es-BO"/>
          </w:rPr>
          <w:t>Amplia variedad de tipos nativos</w:t>
        </w:r>
        <w:r w:rsidR="0016067F">
          <w:rPr>
            <w:noProof/>
            <w:webHidden/>
          </w:rPr>
          <w:tab/>
        </w:r>
        <w:r w:rsidR="0016067F">
          <w:rPr>
            <w:noProof/>
            <w:webHidden/>
          </w:rPr>
          <w:fldChar w:fldCharType="begin"/>
        </w:r>
        <w:r w:rsidR="0016067F">
          <w:rPr>
            <w:noProof/>
            <w:webHidden/>
          </w:rPr>
          <w:instrText xml:space="preserve"> PAGEREF _Toc420720654 \h </w:instrText>
        </w:r>
        <w:r w:rsidR="0016067F">
          <w:rPr>
            <w:noProof/>
            <w:webHidden/>
          </w:rPr>
        </w:r>
        <w:r w:rsidR="0016067F">
          <w:rPr>
            <w:noProof/>
            <w:webHidden/>
          </w:rPr>
          <w:fldChar w:fldCharType="separate"/>
        </w:r>
        <w:r w:rsidR="0016067F">
          <w:rPr>
            <w:noProof/>
            <w:webHidden/>
          </w:rPr>
          <w:t>26</w:t>
        </w:r>
        <w:r w:rsidR="0016067F">
          <w:rPr>
            <w:noProof/>
            <w:webHidden/>
          </w:rPr>
          <w:fldChar w:fldCharType="end"/>
        </w:r>
      </w:hyperlink>
    </w:p>
    <w:p w14:paraId="3285CF7E"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55" w:history="1">
        <w:r w:rsidR="0016067F" w:rsidRPr="001F2789">
          <w:rPr>
            <w:rStyle w:val="Hipervnculo"/>
            <w:rFonts w:eastAsia="Times New Roman"/>
            <w:noProof/>
            <w:lang w:eastAsia="es-BO"/>
          </w:rPr>
          <w:t>3.4.3.3.</w:t>
        </w:r>
        <w:r w:rsidR="0016067F">
          <w:rPr>
            <w:rFonts w:cstheme="minorBidi"/>
            <w:noProof/>
            <w:sz w:val="22"/>
            <w:szCs w:val="22"/>
            <w:lang w:val="es-BO" w:eastAsia="es-BO"/>
          </w:rPr>
          <w:tab/>
        </w:r>
        <w:r w:rsidR="0016067F" w:rsidRPr="001F2789">
          <w:rPr>
            <w:rStyle w:val="Hipervnculo"/>
            <w:rFonts w:eastAsia="Times New Roman"/>
            <w:noProof/>
            <w:lang w:eastAsia="es-BO"/>
          </w:rPr>
          <w:t>Otras características</w:t>
        </w:r>
        <w:r w:rsidR="0016067F">
          <w:rPr>
            <w:noProof/>
            <w:webHidden/>
          </w:rPr>
          <w:tab/>
        </w:r>
        <w:r w:rsidR="0016067F">
          <w:rPr>
            <w:noProof/>
            <w:webHidden/>
          </w:rPr>
          <w:fldChar w:fldCharType="begin"/>
        </w:r>
        <w:r w:rsidR="0016067F">
          <w:rPr>
            <w:noProof/>
            <w:webHidden/>
          </w:rPr>
          <w:instrText xml:space="preserve"> PAGEREF _Toc420720655 \h </w:instrText>
        </w:r>
        <w:r w:rsidR="0016067F">
          <w:rPr>
            <w:noProof/>
            <w:webHidden/>
          </w:rPr>
        </w:r>
        <w:r w:rsidR="0016067F">
          <w:rPr>
            <w:noProof/>
            <w:webHidden/>
          </w:rPr>
          <w:fldChar w:fldCharType="separate"/>
        </w:r>
        <w:r w:rsidR="0016067F">
          <w:rPr>
            <w:noProof/>
            <w:webHidden/>
          </w:rPr>
          <w:t>27</w:t>
        </w:r>
        <w:r w:rsidR="0016067F">
          <w:rPr>
            <w:noProof/>
            <w:webHidden/>
          </w:rPr>
          <w:fldChar w:fldCharType="end"/>
        </w:r>
      </w:hyperlink>
    </w:p>
    <w:p w14:paraId="5275D30A"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56" w:history="1">
        <w:r w:rsidR="0016067F" w:rsidRPr="001F2789">
          <w:rPr>
            <w:rStyle w:val="Hipervnculo"/>
            <w:rFonts w:eastAsia="Times New Roman"/>
            <w:noProof/>
            <w:lang w:eastAsia="es-BO"/>
          </w:rPr>
          <w:t>3.4.3.4.</w:t>
        </w:r>
        <w:r w:rsidR="0016067F">
          <w:rPr>
            <w:rFonts w:cstheme="minorBidi"/>
            <w:noProof/>
            <w:sz w:val="22"/>
            <w:szCs w:val="22"/>
            <w:lang w:val="es-BO" w:eastAsia="es-BO"/>
          </w:rPr>
          <w:tab/>
        </w:r>
        <w:r w:rsidR="0016067F" w:rsidRPr="001F2789">
          <w:rPr>
            <w:rStyle w:val="Hipervnculo"/>
            <w:rFonts w:eastAsia="Times New Roman"/>
            <w:noProof/>
            <w:lang w:eastAsia="es-BO"/>
          </w:rPr>
          <w:t>Funciones</w:t>
        </w:r>
        <w:r w:rsidR="0016067F">
          <w:rPr>
            <w:noProof/>
            <w:webHidden/>
          </w:rPr>
          <w:tab/>
        </w:r>
        <w:r w:rsidR="0016067F">
          <w:rPr>
            <w:noProof/>
            <w:webHidden/>
          </w:rPr>
          <w:fldChar w:fldCharType="begin"/>
        </w:r>
        <w:r w:rsidR="0016067F">
          <w:rPr>
            <w:noProof/>
            <w:webHidden/>
          </w:rPr>
          <w:instrText xml:space="preserve"> PAGEREF _Toc420720656 \h </w:instrText>
        </w:r>
        <w:r w:rsidR="0016067F">
          <w:rPr>
            <w:noProof/>
            <w:webHidden/>
          </w:rPr>
        </w:r>
        <w:r w:rsidR="0016067F">
          <w:rPr>
            <w:noProof/>
            <w:webHidden/>
          </w:rPr>
          <w:fldChar w:fldCharType="separate"/>
        </w:r>
        <w:r w:rsidR="0016067F">
          <w:rPr>
            <w:noProof/>
            <w:webHidden/>
          </w:rPr>
          <w:t>28</w:t>
        </w:r>
        <w:r w:rsidR="0016067F">
          <w:rPr>
            <w:noProof/>
            <w:webHidden/>
          </w:rPr>
          <w:fldChar w:fldCharType="end"/>
        </w:r>
      </w:hyperlink>
    </w:p>
    <w:p w14:paraId="0D2DFE4D"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57" w:history="1">
        <w:r w:rsidR="0016067F" w:rsidRPr="001F2789">
          <w:rPr>
            <w:rStyle w:val="Hipervnculo"/>
            <w:rFonts w:eastAsia="Times New Roman"/>
            <w:noProof/>
            <w:lang w:eastAsia="es-BO"/>
          </w:rPr>
          <w:t>3.4.3.5.</w:t>
        </w:r>
        <w:r w:rsidR="0016067F">
          <w:rPr>
            <w:rFonts w:cstheme="minorBidi"/>
            <w:noProof/>
            <w:sz w:val="22"/>
            <w:szCs w:val="22"/>
            <w:lang w:val="es-BO" w:eastAsia="es-BO"/>
          </w:rPr>
          <w:tab/>
        </w:r>
        <w:r w:rsidR="0016067F" w:rsidRPr="001F2789">
          <w:rPr>
            <w:rStyle w:val="Hipervnculo"/>
            <w:rFonts w:eastAsia="Times New Roman"/>
            <w:noProof/>
            <w:lang w:eastAsia="es-BO"/>
          </w:rPr>
          <w:t>Ventajas</w:t>
        </w:r>
        <w:r w:rsidR="0016067F">
          <w:rPr>
            <w:noProof/>
            <w:webHidden/>
          </w:rPr>
          <w:tab/>
        </w:r>
        <w:r w:rsidR="0016067F">
          <w:rPr>
            <w:noProof/>
            <w:webHidden/>
          </w:rPr>
          <w:fldChar w:fldCharType="begin"/>
        </w:r>
        <w:r w:rsidR="0016067F">
          <w:rPr>
            <w:noProof/>
            <w:webHidden/>
          </w:rPr>
          <w:instrText xml:space="preserve"> PAGEREF _Toc420720657 \h </w:instrText>
        </w:r>
        <w:r w:rsidR="0016067F">
          <w:rPr>
            <w:noProof/>
            <w:webHidden/>
          </w:rPr>
        </w:r>
        <w:r w:rsidR="0016067F">
          <w:rPr>
            <w:noProof/>
            <w:webHidden/>
          </w:rPr>
          <w:fldChar w:fldCharType="separate"/>
        </w:r>
        <w:r w:rsidR="0016067F">
          <w:rPr>
            <w:noProof/>
            <w:webHidden/>
          </w:rPr>
          <w:t>28</w:t>
        </w:r>
        <w:r w:rsidR="0016067F">
          <w:rPr>
            <w:noProof/>
            <w:webHidden/>
          </w:rPr>
          <w:fldChar w:fldCharType="end"/>
        </w:r>
      </w:hyperlink>
    </w:p>
    <w:p w14:paraId="38819761"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58" w:history="1">
        <w:r w:rsidR="0016067F" w:rsidRPr="001F2789">
          <w:rPr>
            <w:rStyle w:val="Hipervnculo"/>
            <w:noProof/>
          </w:rPr>
          <w:t>3.4.3.6.</w:t>
        </w:r>
        <w:r w:rsidR="0016067F">
          <w:rPr>
            <w:rFonts w:cstheme="minorBidi"/>
            <w:noProof/>
            <w:sz w:val="22"/>
            <w:szCs w:val="22"/>
            <w:lang w:val="es-BO" w:eastAsia="es-BO"/>
          </w:rPr>
          <w:tab/>
        </w:r>
        <w:r w:rsidR="0016067F" w:rsidRPr="001F2789">
          <w:rPr>
            <w:rStyle w:val="Hipervnculo"/>
            <w:noProof/>
          </w:rPr>
          <w:t>Popularidad</w:t>
        </w:r>
        <w:r w:rsidR="0016067F">
          <w:rPr>
            <w:noProof/>
            <w:webHidden/>
          </w:rPr>
          <w:tab/>
        </w:r>
        <w:r w:rsidR="0016067F">
          <w:rPr>
            <w:noProof/>
            <w:webHidden/>
          </w:rPr>
          <w:fldChar w:fldCharType="begin"/>
        </w:r>
        <w:r w:rsidR="0016067F">
          <w:rPr>
            <w:noProof/>
            <w:webHidden/>
          </w:rPr>
          <w:instrText xml:space="preserve"> PAGEREF _Toc420720658 \h </w:instrText>
        </w:r>
        <w:r w:rsidR="0016067F">
          <w:rPr>
            <w:noProof/>
            <w:webHidden/>
          </w:rPr>
        </w:r>
        <w:r w:rsidR="0016067F">
          <w:rPr>
            <w:noProof/>
            <w:webHidden/>
          </w:rPr>
          <w:fldChar w:fldCharType="separate"/>
        </w:r>
        <w:r w:rsidR="0016067F">
          <w:rPr>
            <w:noProof/>
            <w:webHidden/>
          </w:rPr>
          <w:t>29</w:t>
        </w:r>
        <w:r w:rsidR="0016067F">
          <w:rPr>
            <w:noProof/>
            <w:webHidden/>
          </w:rPr>
          <w:fldChar w:fldCharType="end"/>
        </w:r>
      </w:hyperlink>
    </w:p>
    <w:p w14:paraId="5E99420C"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59" w:history="1">
        <w:r w:rsidR="0016067F" w:rsidRPr="001F2789">
          <w:rPr>
            <w:rStyle w:val="Hipervnculo"/>
            <w:noProof/>
          </w:rPr>
          <w:t>3.4.4.</w:t>
        </w:r>
        <w:r w:rsidR="0016067F">
          <w:rPr>
            <w:rFonts w:cstheme="minorBidi"/>
            <w:i w:val="0"/>
            <w:iCs w:val="0"/>
            <w:noProof/>
            <w:sz w:val="22"/>
            <w:szCs w:val="22"/>
            <w:lang w:val="es-BO" w:eastAsia="es-BO"/>
          </w:rPr>
          <w:tab/>
        </w:r>
        <w:r w:rsidR="0016067F" w:rsidRPr="001F2789">
          <w:rPr>
            <w:rStyle w:val="Hipervnculo"/>
            <w:noProof/>
          </w:rPr>
          <w:t>Software de Mainbrain</w:t>
        </w:r>
        <w:r w:rsidR="0016067F">
          <w:rPr>
            <w:noProof/>
            <w:webHidden/>
          </w:rPr>
          <w:tab/>
        </w:r>
        <w:r w:rsidR="0016067F">
          <w:rPr>
            <w:noProof/>
            <w:webHidden/>
          </w:rPr>
          <w:fldChar w:fldCharType="begin"/>
        </w:r>
        <w:r w:rsidR="0016067F">
          <w:rPr>
            <w:noProof/>
            <w:webHidden/>
          </w:rPr>
          <w:instrText xml:space="preserve"> PAGEREF _Toc420720659 \h </w:instrText>
        </w:r>
        <w:r w:rsidR="0016067F">
          <w:rPr>
            <w:noProof/>
            <w:webHidden/>
          </w:rPr>
        </w:r>
        <w:r w:rsidR="0016067F">
          <w:rPr>
            <w:noProof/>
            <w:webHidden/>
          </w:rPr>
          <w:fldChar w:fldCharType="separate"/>
        </w:r>
        <w:r w:rsidR="0016067F">
          <w:rPr>
            <w:noProof/>
            <w:webHidden/>
          </w:rPr>
          <w:t>30</w:t>
        </w:r>
        <w:r w:rsidR="0016067F">
          <w:rPr>
            <w:noProof/>
            <w:webHidden/>
          </w:rPr>
          <w:fldChar w:fldCharType="end"/>
        </w:r>
      </w:hyperlink>
    </w:p>
    <w:p w14:paraId="3887B015"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60" w:history="1">
        <w:r w:rsidR="0016067F" w:rsidRPr="001F2789">
          <w:rPr>
            <w:rStyle w:val="Hipervnculo"/>
            <w:noProof/>
          </w:rPr>
          <w:t>3.4.4.1.</w:t>
        </w:r>
        <w:r w:rsidR="0016067F">
          <w:rPr>
            <w:rFonts w:cstheme="minorBidi"/>
            <w:noProof/>
            <w:sz w:val="22"/>
            <w:szCs w:val="22"/>
            <w:lang w:val="es-BO" w:eastAsia="es-BO"/>
          </w:rPr>
          <w:tab/>
        </w:r>
        <w:r w:rsidR="0016067F" w:rsidRPr="001F2789">
          <w:rPr>
            <w:rStyle w:val="Hipervnculo"/>
            <w:noProof/>
          </w:rPr>
          <w:t>DEFINICIÓN</w:t>
        </w:r>
        <w:r w:rsidR="0016067F">
          <w:rPr>
            <w:noProof/>
            <w:webHidden/>
          </w:rPr>
          <w:tab/>
        </w:r>
        <w:r w:rsidR="0016067F">
          <w:rPr>
            <w:noProof/>
            <w:webHidden/>
          </w:rPr>
          <w:fldChar w:fldCharType="begin"/>
        </w:r>
        <w:r w:rsidR="0016067F">
          <w:rPr>
            <w:noProof/>
            <w:webHidden/>
          </w:rPr>
          <w:instrText xml:space="preserve"> PAGEREF _Toc420720660 \h </w:instrText>
        </w:r>
        <w:r w:rsidR="0016067F">
          <w:rPr>
            <w:noProof/>
            <w:webHidden/>
          </w:rPr>
        </w:r>
        <w:r w:rsidR="0016067F">
          <w:rPr>
            <w:noProof/>
            <w:webHidden/>
          </w:rPr>
          <w:fldChar w:fldCharType="separate"/>
        </w:r>
        <w:r w:rsidR="0016067F">
          <w:rPr>
            <w:noProof/>
            <w:webHidden/>
          </w:rPr>
          <w:t>30</w:t>
        </w:r>
        <w:r w:rsidR="0016067F">
          <w:rPr>
            <w:noProof/>
            <w:webHidden/>
          </w:rPr>
          <w:fldChar w:fldCharType="end"/>
        </w:r>
      </w:hyperlink>
    </w:p>
    <w:p w14:paraId="487AFAC8"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61" w:history="1">
        <w:r w:rsidR="0016067F" w:rsidRPr="001F2789">
          <w:rPr>
            <w:rStyle w:val="Hipervnculo"/>
            <w:noProof/>
          </w:rPr>
          <w:t>3.4.4.2.</w:t>
        </w:r>
        <w:r w:rsidR="0016067F">
          <w:rPr>
            <w:rFonts w:cstheme="minorBidi"/>
            <w:noProof/>
            <w:sz w:val="22"/>
            <w:szCs w:val="22"/>
            <w:lang w:val="es-BO" w:eastAsia="es-BO"/>
          </w:rPr>
          <w:tab/>
        </w:r>
        <w:r w:rsidR="0016067F" w:rsidRPr="001F2789">
          <w:rPr>
            <w:rStyle w:val="Hipervnculo"/>
            <w:noProof/>
          </w:rPr>
          <w:t>CARACTERÍSTICAS</w:t>
        </w:r>
        <w:r w:rsidR="0016067F">
          <w:rPr>
            <w:noProof/>
            <w:webHidden/>
          </w:rPr>
          <w:tab/>
        </w:r>
        <w:r w:rsidR="0016067F">
          <w:rPr>
            <w:noProof/>
            <w:webHidden/>
          </w:rPr>
          <w:fldChar w:fldCharType="begin"/>
        </w:r>
        <w:r w:rsidR="0016067F">
          <w:rPr>
            <w:noProof/>
            <w:webHidden/>
          </w:rPr>
          <w:instrText xml:space="preserve"> PAGEREF _Toc420720661 \h </w:instrText>
        </w:r>
        <w:r w:rsidR="0016067F">
          <w:rPr>
            <w:noProof/>
            <w:webHidden/>
          </w:rPr>
        </w:r>
        <w:r w:rsidR="0016067F">
          <w:rPr>
            <w:noProof/>
            <w:webHidden/>
          </w:rPr>
          <w:fldChar w:fldCharType="separate"/>
        </w:r>
        <w:r w:rsidR="0016067F">
          <w:rPr>
            <w:noProof/>
            <w:webHidden/>
          </w:rPr>
          <w:t>30</w:t>
        </w:r>
        <w:r w:rsidR="0016067F">
          <w:rPr>
            <w:noProof/>
            <w:webHidden/>
          </w:rPr>
          <w:fldChar w:fldCharType="end"/>
        </w:r>
      </w:hyperlink>
    </w:p>
    <w:p w14:paraId="30F3ACBD"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62" w:history="1">
        <w:r w:rsidR="0016067F" w:rsidRPr="001F2789">
          <w:rPr>
            <w:rStyle w:val="Hipervnculo"/>
            <w:noProof/>
          </w:rPr>
          <w:t>3.4.4.3.</w:t>
        </w:r>
        <w:r w:rsidR="0016067F">
          <w:rPr>
            <w:rFonts w:cstheme="minorBidi"/>
            <w:noProof/>
            <w:sz w:val="22"/>
            <w:szCs w:val="22"/>
            <w:lang w:val="es-BO" w:eastAsia="es-BO"/>
          </w:rPr>
          <w:tab/>
        </w:r>
        <w:r w:rsidR="0016067F" w:rsidRPr="001F2789">
          <w:rPr>
            <w:rStyle w:val="Hipervnculo"/>
            <w:noProof/>
          </w:rPr>
          <w:t>ALCANCE</w:t>
        </w:r>
        <w:r w:rsidR="0016067F">
          <w:rPr>
            <w:noProof/>
            <w:webHidden/>
          </w:rPr>
          <w:tab/>
        </w:r>
        <w:r w:rsidR="0016067F">
          <w:rPr>
            <w:noProof/>
            <w:webHidden/>
          </w:rPr>
          <w:fldChar w:fldCharType="begin"/>
        </w:r>
        <w:r w:rsidR="0016067F">
          <w:rPr>
            <w:noProof/>
            <w:webHidden/>
          </w:rPr>
          <w:instrText xml:space="preserve"> PAGEREF _Toc420720662 \h </w:instrText>
        </w:r>
        <w:r w:rsidR="0016067F">
          <w:rPr>
            <w:noProof/>
            <w:webHidden/>
          </w:rPr>
        </w:r>
        <w:r w:rsidR="0016067F">
          <w:rPr>
            <w:noProof/>
            <w:webHidden/>
          </w:rPr>
          <w:fldChar w:fldCharType="separate"/>
        </w:r>
        <w:r w:rsidR="0016067F">
          <w:rPr>
            <w:noProof/>
            <w:webHidden/>
          </w:rPr>
          <w:t>30</w:t>
        </w:r>
        <w:r w:rsidR="0016067F">
          <w:rPr>
            <w:noProof/>
            <w:webHidden/>
          </w:rPr>
          <w:fldChar w:fldCharType="end"/>
        </w:r>
      </w:hyperlink>
    </w:p>
    <w:p w14:paraId="0F369F96"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63" w:history="1">
        <w:r w:rsidR="0016067F" w:rsidRPr="001F2789">
          <w:rPr>
            <w:rStyle w:val="Hipervnculo"/>
            <w:noProof/>
          </w:rPr>
          <w:t>3.4.4.4.</w:t>
        </w:r>
        <w:r w:rsidR="0016067F">
          <w:rPr>
            <w:rFonts w:cstheme="minorBidi"/>
            <w:noProof/>
            <w:sz w:val="22"/>
            <w:szCs w:val="22"/>
            <w:lang w:val="es-BO" w:eastAsia="es-BO"/>
          </w:rPr>
          <w:tab/>
        </w:r>
        <w:r w:rsidR="0016067F" w:rsidRPr="001F2789">
          <w:rPr>
            <w:rStyle w:val="Hipervnculo"/>
            <w:noProof/>
          </w:rPr>
          <w:t>CREACIÓN DE IMPLEMENTACIONES</w:t>
        </w:r>
        <w:r w:rsidR="0016067F">
          <w:rPr>
            <w:noProof/>
            <w:webHidden/>
          </w:rPr>
          <w:tab/>
        </w:r>
        <w:r w:rsidR="0016067F">
          <w:rPr>
            <w:noProof/>
            <w:webHidden/>
          </w:rPr>
          <w:fldChar w:fldCharType="begin"/>
        </w:r>
        <w:r w:rsidR="0016067F">
          <w:rPr>
            <w:noProof/>
            <w:webHidden/>
          </w:rPr>
          <w:instrText xml:space="preserve"> PAGEREF _Toc420720663 \h </w:instrText>
        </w:r>
        <w:r w:rsidR="0016067F">
          <w:rPr>
            <w:noProof/>
            <w:webHidden/>
          </w:rPr>
        </w:r>
        <w:r w:rsidR="0016067F">
          <w:rPr>
            <w:noProof/>
            <w:webHidden/>
          </w:rPr>
          <w:fldChar w:fldCharType="separate"/>
        </w:r>
        <w:r w:rsidR="0016067F">
          <w:rPr>
            <w:noProof/>
            <w:webHidden/>
          </w:rPr>
          <w:t>31</w:t>
        </w:r>
        <w:r w:rsidR="0016067F">
          <w:rPr>
            <w:noProof/>
            <w:webHidden/>
          </w:rPr>
          <w:fldChar w:fldCharType="end"/>
        </w:r>
      </w:hyperlink>
    </w:p>
    <w:p w14:paraId="3D94F790"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64" w:history="1">
        <w:r w:rsidR="0016067F" w:rsidRPr="001F2789">
          <w:rPr>
            <w:rStyle w:val="Hipervnculo"/>
            <w:noProof/>
          </w:rPr>
          <w:t>3.4.4.5.</w:t>
        </w:r>
        <w:r w:rsidR="0016067F">
          <w:rPr>
            <w:rFonts w:cstheme="minorBidi"/>
            <w:noProof/>
            <w:sz w:val="22"/>
            <w:szCs w:val="22"/>
            <w:lang w:val="es-BO" w:eastAsia="es-BO"/>
          </w:rPr>
          <w:tab/>
        </w:r>
        <w:r w:rsidR="0016067F" w:rsidRPr="001F2789">
          <w:rPr>
            <w:rStyle w:val="Hipervnculo"/>
            <w:noProof/>
          </w:rPr>
          <w:t>TIEMPO DE IMPLEMENTACIÓN</w:t>
        </w:r>
        <w:r w:rsidR="0016067F">
          <w:rPr>
            <w:noProof/>
            <w:webHidden/>
          </w:rPr>
          <w:tab/>
        </w:r>
        <w:r w:rsidR="0016067F">
          <w:rPr>
            <w:noProof/>
            <w:webHidden/>
          </w:rPr>
          <w:fldChar w:fldCharType="begin"/>
        </w:r>
        <w:r w:rsidR="0016067F">
          <w:rPr>
            <w:noProof/>
            <w:webHidden/>
          </w:rPr>
          <w:instrText xml:space="preserve"> PAGEREF _Toc420720664 \h </w:instrText>
        </w:r>
        <w:r w:rsidR="0016067F">
          <w:rPr>
            <w:noProof/>
            <w:webHidden/>
          </w:rPr>
        </w:r>
        <w:r w:rsidR="0016067F">
          <w:rPr>
            <w:noProof/>
            <w:webHidden/>
          </w:rPr>
          <w:fldChar w:fldCharType="separate"/>
        </w:r>
        <w:r w:rsidR="0016067F">
          <w:rPr>
            <w:noProof/>
            <w:webHidden/>
          </w:rPr>
          <w:t>32</w:t>
        </w:r>
        <w:r w:rsidR="0016067F">
          <w:rPr>
            <w:noProof/>
            <w:webHidden/>
          </w:rPr>
          <w:fldChar w:fldCharType="end"/>
        </w:r>
      </w:hyperlink>
    </w:p>
    <w:p w14:paraId="16EA2063" w14:textId="77777777" w:rsidR="0016067F" w:rsidRDefault="00E529CD">
      <w:pPr>
        <w:pStyle w:val="TDC1"/>
        <w:tabs>
          <w:tab w:val="left" w:pos="440"/>
          <w:tab w:val="right" w:leader="dot" w:pos="9111"/>
        </w:tabs>
        <w:rPr>
          <w:rFonts w:cstheme="minorBidi"/>
          <w:b w:val="0"/>
          <w:bCs w:val="0"/>
          <w:caps w:val="0"/>
          <w:noProof/>
          <w:sz w:val="22"/>
          <w:szCs w:val="22"/>
          <w:lang w:val="es-BO" w:eastAsia="es-BO"/>
        </w:rPr>
      </w:pPr>
      <w:hyperlink w:anchor="_Toc420720665" w:history="1">
        <w:r w:rsidR="0016067F" w:rsidRPr="001F2789">
          <w:rPr>
            <w:rStyle w:val="Hipervnculo"/>
            <w:rFonts w:ascii="Arial Black" w:hAnsi="Arial Black"/>
            <w:noProof/>
          </w:rPr>
          <w:t>4.</w:t>
        </w:r>
        <w:r w:rsidR="0016067F">
          <w:rPr>
            <w:rFonts w:cstheme="minorBidi"/>
            <w:b w:val="0"/>
            <w:bCs w:val="0"/>
            <w:caps w:val="0"/>
            <w:noProof/>
            <w:sz w:val="22"/>
            <w:szCs w:val="22"/>
            <w:lang w:val="es-BO" w:eastAsia="es-BO"/>
          </w:rPr>
          <w:tab/>
        </w:r>
        <w:r w:rsidR="0016067F" w:rsidRPr="001F2789">
          <w:rPr>
            <w:rStyle w:val="Hipervnculo"/>
            <w:noProof/>
          </w:rPr>
          <w:t>Capítulo 4: Captura de Requisitos visto como Usuario</w:t>
        </w:r>
        <w:r w:rsidR="0016067F">
          <w:rPr>
            <w:noProof/>
            <w:webHidden/>
          </w:rPr>
          <w:tab/>
        </w:r>
        <w:r w:rsidR="0016067F">
          <w:rPr>
            <w:noProof/>
            <w:webHidden/>
          </w:rPr>
          <w:fldChar w:fldCharType="begin"/>
        </w:r>
        <w:r w:rsidR="0016067F">
          <w:rPr>
            <w:noProof/>
            <w:webHidden/>
          </w:rPr>
          <w:instrText xml:space="preserve"> PAGEREF _Toc420720665 \h </w:instrText>
        </w:r>
        <w:r w:rsidR="0016067F">
          <w:rPr>
            <w:noProof/>
            <w:webHidden/>
          </w:rPr>
        </w:r>
        <w:r w:rsidR="0016067F">
          <w:rPr>
            <w:noProof/>
            <w:webHidden/>
          </w:rPr>
          <w:fldChar w:fldCharType="separate"/>
        </w:r>
        <w:r w:rsidR="0016067F">
          <w:rPr>
            <w:noProof/>
            <w:webHidden/>
          </w:rPr>
          <w:t>34</w:t>
        </w:r>
        <w:r w:rsidR="0016067F">
          <w:rPr>
            <w:noProof/>
            <w:webHidden/>
          </w:rPr>
          <w:fldChar w:fldCharType="end"/>
        </w:r>
      </w:hyperlink>
    </w:p>
    <w:p w14:paraId="2EE93DF9"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66" w:history="1">
        <w:r w:rsidR="0016067F" w:rsidRPr="001F2789">
          <w:rPr>
            <w:rStyle w:val="Hipervnculo"/>
            <w:rFonts w:cstheme="majorHAnsi"/>
            <w:noProof/>
          </w:rPr>
          <w:t>4.1.</w:t>
        </w:r>
        <w:r w:rsidR="0016067F">
          <w:rPr>
            <w:rFonts w:cstheme="minorBidi"/>
            <w:smallCaps w:val="0"/>
            <w:noProof/>
            <w:sz w:val="22"/>
            <w:szCs w:val="22"/>
            <w:lang w:val="es-BO" w:eastAsia="es-BO"/>
          </w:rPr>
          <w:tab/>
        </w:r>
        <w:r w:rsidR="0016067F" w:rsidRPr="001F2789">
          <w:rPr>
            <w:rStyle w:val="Hipervnculo"/>
            <w:noProof/>
          </w:rPr>
          <w:t>Enumerar los Requisitos Candidatos</w:t>
        </w:r>
        <w:r w:rsidR="0016067F">
          <w:rPr>
            <w:noProof/>
            <w:webHidden/>
          </w:rPr>
          <w:tab/>
        </w:r>
        <w:r w:rsidR="0016067F">
          <w:rPr>
            <w:noProof/>
            <w:webHidden/>
          </w:rPr>
          <w:fldChar w:fldCharType="begin"/>
        </w:r>
        <w:r w:rsidR="0016067F">
          <w:rPr>
            <w:noProof/>
            <w:webHidden/>
          </w:rPr>
          <w:instrText xml:space="preserve"> PAGEREF _Toc420720666 \h </w:instrText>
        </w:r>
        <w:r w:rsidR="0016067F">
          <w:rPr>
            <w:noProof/>
            <w:webHidden/>
          </w:rPr>
        </w:r>
        <w:r w:rsidR="0016067F">
          <w:rPr>
            <w:noProof/>
            <w:webHidden/>
          </w:rPr>
          <w:fldChar w:fldCharType="separate"/>
        </w:r>
        <w:r w:rsidR="0016067F">
          <w:rPr>
            <w:noProof/>
            <w:webHidden/>
          </w:rPr>
          <w:t>34</w:t>
        </w:r>
        <w:r w:rsidR="0016067F">
          <w:rPr>
            <w:noProof/>
            <w:webHidden/>
          </w:rPr>
          <w:fldChar w:fldCharType="end"/>
        </w:r>
      </w:hyperlink>
    </w:p>
    <w:p w14:paraId="44FB424A"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67" w:history="1">
        <w:r w:rsidR="0016067F" w:rsidRPr="001F2789">
          <w:rPr>
            <w:rStyle w:val="Hipervnculo"/>
            <w:noProof/>
          </w:rPr>
          <w:t>4.1.1.</w:t>
        </w:r>
        <w:r w:rsidR="0016067F">
          <w:rPr>
            <w:rFonts w:cstheme="minorBidi"/>
            <w:i w:val="0"/>
            <w:iCs w:val="0"/>
            <w:noProof/>
            <w:sz w:val="22"/>
            <w:szCs w:val="22"/>
            <w:lang w:val="es-BO" w:eastAsia="es-BO"/>
          </w:rPr>
          <w:tab/>
        </w:r>
        <w:r w:rsidR="0016067F" w:rsidRPr="001F2789">
          <w:rPr>
            <w:rStyle w:val="Hipervnculo"/>
            <w:noProof/>
          </w:rPr>
          <w:t>Lista de Requisitos Funcionales</w:t>
        </w:r>
        <w:r w:rsidR="0016067F">
          <w:rPr>
            <w:noProof/>
            <w:webHidden/>
          </w:rPr>
          <w:tab/>
        </w:r>
        <w:r w:rsidR="0016067F">
          <w:rPr>
            <w:noProof/>
            <w:webHidden/>
          </w:rPr>
          <w:fldChar w:fldCharType="begin"/>
        </w:r>
        <w:r w:rsidR="0016067F">
          <w:rPr>
            <w:noProof/>
            <w:webHidden/>
          </w:rPr>
          <w:instrText xml:space="preserve"> PAGEREF _Toc420720667 \h </w:instrText>
        </w:r>
        <w:r w:rsidR="0016067F">
          <w:rPr>
            <w:noProof/>
            <w:webHidden/>
          </w:rPr>
        </w:r>
        <w:r w:rsidR="0016067F">
          <w:rPr>
            <w:noProof/>
            <w:webHidden/>
          </w:rPr>
          <w:fldChar w:fldCharType="separate"/>
        </w:r>
        <w:r w:rsidR="0016067F">
          <w:rPr>
            <w:noProof/>
            <w:webHidden/>
          </w:rPr>
          <w:t>34</w:t>
        </w:r>
        <w:r w:rsidR="0016067F">
          <w:rPr>
            <w:noProof/>
            <w:webHidden/>
          </w:rPr>
          <w:fldChar w:fldCharType="end"/>
        </w:r>
      </w:hyperlink>
    </w:p>
    <w:p w14:paraId="762AD9A3"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68" w:history="1">
        <w:r w:rsidR="0016067F" w:rsidRPr="001F2789">
          <w:rPr>
            <w:rStyle w:val="Hipervnculo"/>
            <w:noProof/>
          </w:rPr>
          <w:t>4.1.2.</w:t>
        </w:r>
        <w:r w:rsidR="0016067F">
          <w:rPr>
            <w:rFonts w:cstheme="minorBidi"/>
            <w:i w:val="0"/>
            <w:iCs w:val="0"/>
            <w:noProof/>
            <w:sz w:val="22"/>
            <w:szCs w:val="22"/>
            <w:lang w:val="es-BO" w:eastAsia="es-BO"/>
          </w:rPr>
          <w:tab/>
        </w:r>
        <w:r w:rsidR="0016067F" w:rsidRPr="001F2789">
          <w:rPr>
            <w:rStyle w:val="Hipervnculo"/>
            <w:noProof/>
          </w:rPr>
          <w:t>Requisitos No Funcionales del Sistema</w:t>
        </w:r>
        <w:r w:rsidR="0016067F">
          <w:rPr>
            <w:noProof/>
            <w:webHidden/>
          </w:rPr>
          <w:tab/>
        </w:r>
        <w:r w:rsidR="0016067F">
          <w:rPr>
            <w:noProof/>
            <w:webHidden/>
          </w:rPr>
          <w:fldChar w:fldCharType="begin"/>
        </w:r>
        <w:r w:rsidR="0016067F">
          <w:rPr>
            <w:noProof/>
            <w:webHidden/>
          </w:rPr>
          <w:instrText xml:space="preserve"> PAGEREF _Toc420720668 \h </w:instrText>
        </w:r>
        <w:r w:rsidR="0016067F">
          <w:rPr>
            <w:noProof/>
            <w:webHidden/>
          </w:rPr>
        </w:r>
        <w:r w:rsidR="0016067F">
          <w:rPr>
            <w:noProof/>
            <w:webHidden/>
          </w:rPr>
          <w:fldChar w:fldCharType="separate"/>
        </w:r>
        <w:r w:rsidR="0016067F">
          <w:rPr>
            <w:noProof/>
            <w:webHidden/>
          </w:rPr>
          <w:t>35</w:t>
        </w:r>
        <w:r w:rsidR="0016067F">
          <w:rPr>
            <w:noProof/>
            <w:webHidden/>
          </w:rPr>
          <w:fldChar w:fldCharType="end"/>
        </w:r>
      </w:hyperlink>
    </w:p>
    <w:p w14:paraId="64EC2A5D" w14:textId="77777777" w:rsidR="0016067F" w:rsidRDefault="00E529CD">
      <w:pPr>
        <w:pStyle w:val="TDC4"/>
        <w:tabs>
          <w:tab w:val="left" w:pos="1540"/>
          <w:tab w:val="right" w:leader="dot" w:pos="9111"/>
        </w:tabs>
        <w:rPr>
          <w:rFonts w:cstheme="minorBidi"/>
          <w:noProof/>
          <w:sz w:val="22"/>
          <w:szCs w:val="22"/>
          <w:lang w:val="es-BO" w:eastAsia="es-BO"/>
        </w:rPr>
      </w:pPr>
      <w:hyperlink w:anchor="_Toc420720669" w:history="1">
        <w:r w:rsidR="0016067F" w:rsidRPr="001F2789">
          <w:rPr>
            <w:rStyle w:val="Hipervnculo"/>
            <w:noProof/>
          </w:rPr>
          <w:t>4.1.2.1.</w:t>
        </w:r>
        <w:r w:rsidR="0016067F">
          <w:rPr>
            <w:rFonts w:cstheme="minorBidi"/>
            <w:noProof/>
            <w:sz w:val="22"/>
            <w:szCs w:val="22"/>
            <w:lang w:val="es-BO" w:eastAsia="es-BO"/>
          </w:rPr>
          <w:tab/>
        </w:r>
        <w:r w:rsidR="0016067F" w:rsidRPr="001F2789">
          <w:rPr>
            <w:rStyle w:val="Hipervnculo"/>
            <w:noProof/>
          </w:rPr>
          <w:t>Restricciones</w:t>
        </w:r>
        <w:r w:rsidR="0016067F">
          <w:rPr>
            <w:noProof/>
            <w:webHidden/>
          </w:rPr>
          <w:tab/>
        </w:r>
        <w:r w:rsidR="0016067F">
          <w:rPr>
            <w:noProof/>
            <w:webHidden/>
          </w:rPr>
          <w:fldChar w:fldCharType="begin"/>
        </w:r>
        <w:r w:rsidR="0016067F">
          <w:rPr>
            <w:noProof/>
            <w:webHidden/>
          </w:rPr>
          <w:instrText xml:space="preserve"> PAGEREF _Toc420720669 \h </w:instrText>
        </w:r>
        <w:r w:rsidR="0016067F">
          <w:rPr>
            <w:noProof/>
            <w:webHidden/>
          </w:rPr>
        </w:r>
        <w:r w:rsidR="0016067F">
          <w:rPr>
            <w:noProof/>
            <w:webHidden/>
          </w:rPr>
          <w:fldChar w:fldCharType="separate"/>
        </w:r>
        <w:r w:rsidR="0016067F">
          <w:rPr>
            <w:noProof/>
            <w:webHidden/>
          </w:rPr>
          <w:t>35</w:t>
        </w:r>
        <w:r w:rsidR="0016067F">
          <w:rPr>
            <w:noProof/>
            <w:webHidden/>
          </w:rPr>
          <w:fldChar w:fldCharType="end"/>
        </w:r>
      </w:hyperlink>
    </w:p>
    <w:p w14:paraId="53221E35"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70" w:history="1">
        <w:r w:rsidR="0016067F" w:rsidRPr="001F2789">
          <w:rPr>
            <w:rStyle w:val="Hipervnculo"/>
            <w:rFonts w:cstheme="majorHAnsi"/>
            <w:noProof/>
          </w:rPr>
          <w:t>4.2.</w:t>
        </w:r>
        <w:r w:rsidR="0016067F">
          <w:rPr>
            <w:rFonts w:cstheme="minorBidi"/>
            <w:smallCaps w:val="0"/>
            <w:noProof/>
            <w:sz w:val="22"/>
            <w:szCs w:val="22"/>
            <w:lang w:val="es-BO" w:eastAsia="es-BO"/>
          </w:rPr>
          <w:tab/>
        </w:r>
        <w:r w:rsidR="0016067F" w:rsidRPr="001F2789">
          <w:rPr>
            <w:rStyle w:val="Hipervnculo"/>
            <w:noProof/>
          </w:rPr>
          <w:t>Contexto Del Sistema (Modelo De Negocio)</w:t>
        </w:r>
        <w:r w:rsidR="0016067F">
          <w:rPr>
            <w:noProof/>
            <w:webHidden/>
          </w:rPr>
          <w:tab/>
        </w:r>
        <w:r w:rsidR="0016067F">
          <w:rPr>
            <w:noProof/>
            <w:webHidden/>
          </w:rPr>
          <w:fldChar w:fldCharType="begin"/>
        </w:r>
        <w:r w:rsidR="0016067F">
          <w:rPr>
            <w:noProof/>
            <w:webHidden/>
          </w:rPr>
          <w:instrText xml:space="preserve"> PAGEREF _Toc420720670 \h </w:instrText>
        </w:r>
        <w:r w:rsidR="0016067F">
          <w:rPr>
            <w:noProof/>
            <w:webHidden/>
          </w:rPr>
        </w:r>
        <w:r w:rsidR="0016067F">
          <w:rPr>
            <w:noProof/>
            <w:webHidden/>
          </w:rPr>
          <w:fldChar w:fldCharType="separate"/>
        </w:r>
        <w:r w:rsidR="0016067F">
          <w:rPr>
            <w:noProof/>
            <w:webHidden/>
          </w:rPr>
          <w:t>35</w:t>
        </w:r>
        <w:r w:rsidR="0016067F">
          <w:rPr>
            <w:noProof/>
            <w:webHidden/>
          </w:rPr>
          <w:fldChar w:fldCharType="end"/>
        </w:r>
      </w:hyperlink>
    </w:p>
    <w:p w14:paraId="5EEDAAB9"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71" w:history="1">
        <w:r w:rsidR="0016067F" w:rsidRPr="001F2789">
          <w:rPr>
            <w:rStyle w:val="Hipervnculo"/>
            <w:noProof/>
          </w:rPr>
          <w:t>4.2.1.</w:t>
        </w:r>
        <w:r w:rsidR="0016067F">
          <w:rPr>
            <w:rFonts w:cstheme="minorBidi"/>
            <w:i w:val="0"/>
            <w:iCs w:val="0"/>
            <w:noProof/>
            <w:sz w:val="22"/>
            <w:szCs w:val="22"/>
            <w:lang w:val="es-BO" w:eastAsia="es-BO"/>
          </w:rPr>
          <w:tab/>
        </w:r>
        <w:r w:rsidR="0016067F" w:rsidRPr="001F2789">
          <w:rPr>
            <w:rStyle w:val="Hipervnculo"/>
            <w:noProof/>
          </w:rPr>
          <w:t>Proceso de Búsqueda de Material (Diagrama de Actividades)</w:t>
        </w:r>
        <w:r w:rsidR="0016067F">
          <w:rPr>
            <w:noProof/>
            <w:webHidden/>
          </w:rPr>
          <w:tab/>
        </w:r>
        <w:r w:rsidR="0016067F">
          <w:rPr>
            <w:noProof/>
            <w:webHidden/>
          </w:rPr>
          <w:fldChar w:fldCharType="begin"/>
        </w:r>
        <w:r w:rsidR="0016067F">
          <w:rPr>
            <w:noProof/>
            <w:webHidden/>
          </w:rPr>
          <w:instrText xml:space="preserve"> PAGEREF _Toc420720671 \h </w:instrText>
        </w:r>
        <w:r w:rsidR="0016067F">
          <w:rPr>
            <w:noProof/>
            <w:webHidden/>
          </w:rPr>
        </w:r>
        <w:r w:rsidR="0016067F">
          <w:rPr>
            <w:noProof/>
            <w:webHidden/>
          </w:rPr>
          <w:fldChar w:fldCharType="separate"/>
        </w:r>
        <w:r w:rsidR="0016067F">
          <w:rPr>
            <w:noProof/>
            <w:webHidden/>
          </w:rPr>
          <w:t>35</w:t>
        </w:r>
        <w:r w:rsidR="0016067F">
          <w:rPr>
            <w:noProof/>
            <w:webHidden/>
          </w:rPr>
          <w:fldChar w:fldCharType="end"/>
        </w:r>
      </w:hyperlink>
    </w:p>
    <w:p w14:paraId="5EBB6262"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72" w:history="1">
        <w:r w:rsidR="0016067F" w:rsidRPr="001F2789">
          <w:rPr>
            <w:rStyle w:val="Hipervnculo"/>
            <w:noProof/>
          </w:rPr>
          <w:t>4.2.2.</w:t>
        </w:r>
        <w:r w:rsidR="0016067F">
          <w:rPr>
            <w:rFonts w:cstheme="minorBidi"/>
            <w:i w:val="0"/>
            <w:iCs w:val="0"/>
            <w:noProof/>
            <w:sz w:val="22"/>
            <w:szCs w:val="22"/>
            <w:lang w:val="es-BO" w:eastAsia="es-BO"/>
          </w:rPr>
          <w:tab/>
        </w:r>
        <w:r w:rsidR="0016067F" w:rsidRPr="001F2789">
          <w:rPr>
            <w:rStyle w:val="Hipervnculo"/>
            <w:noProof/>
          </w:rPr>
          <w:t>Proceso de Registro de Visitante (Diagrama de Actividad)</w:t>
        </w:r>
        <w:r w:rsidR="0016067F">
          <w:rPr>
            <w:noProof/>
            <w:webHidden/>
          </w:rPr>
          <w:tab/>
        </w:r>
        <w:r w:rsidR="0016067F">
          <w:rPr>
            <w:noProof/>
            <w:webHidden/>
          </w:rPr>
          <w:fldChar w:fldCharType="begin"/>
        </w:r>
        <w:r w:rsidR="0016067F">
          <w:rPr>
            <w:noProof/>
            <w:webHidden/>
          </w:rPr>
          <w:instrText xml:space="preserve"> PAGEREF _Toc420720672 \h </w:instrText>
        </w:r>
        <w:r w:rsidR="0016067F">
          <w:rPr>
            <w:noProof/>
            <w:webHidden/>
          </w:rPr>
        </w:r>
        <w:r w:rsidR="0016067F">
          <w:rPr>
            <w:noProof/>
            <w:webHidden/>
          </w:rPr>
          <w:fldChar w:fldCharType="separate"/>
        </w:r>
        <w:r w:rsidR="0016067F">
          <w:rPr>
            <w:noProof/>
            <w:webHidden/>
          </w:rPr>
          <w:t>36</w:t>
        </w:r>
        <w:r w:rsidR="0016067F">
          <w:rPr>
            <w:noProof/>
            <w:webHidden/>
          </w:rPr>
          <w:fldChar w:fldCharType="end"/>
        </w:r>
      </w:hyperlink>
    </w:p>
    <w:p w14:paraId="55BA2803"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73" w:history="1">
        <w:r w:rsidR="0016067F" w:rsidRPr="001F2789">
          <w:rPr>
            <w:rStyle w:val="Hipervnculo"/>
            <w:noProof/>
          </w:rPr>
          <w:t>4.2.3.</w:t>
        </w:r>
        <w:r w:rsidR="0016067F">
          <w:rPr>
            <w:rFonts w:cstheme="minorBidi"/>
            <w:i w:val="0"/>
            <w:iCs w:val="0"/>
            <w:noProof/>
            <w:sz w:val="22"/>
            <w:szCs w:val="22"/>
            <w:lang w:val="es-BO" w:eastAsia="es-BO"/>
          </w:rPr>
          <w:tab/>
        </w:r>
        <w:r w:rsidR="0016067F" w:rsidRPr="001F2789">
          <w:rPr>
            <w:rStyle w:val="Hipervnculo"/>
            <w:noProof/>
          </w:rPr>
          <w:t>Proceso de Registro de Material (Diagrama de Actividades)</w:t>
        </w:r>
        <w:r w:rsidR="0016067F">
          <w:rPr>
            <w:noProof/>
            <w:webHidden/>
          </w:rPr>
          <w:tab/>
        </w:r>
        <w:r w:rsidR="0016067F">
          <w:rPr>
            <w:noProof/>
            <w:webHidden/>
          </w:rPr>
          <w:fldChar w:fldCharType="begin"/>
        </w:r>
        <w:r w:rsidR="0016067F">
          <w:rPr>
            <w:noProof/>
            <w:webHidden/>
          </w:rPr>
          <w:instrText xml:space="preserve"> PAGEREF _Toc420720673 \h </w:instrText>
        </w:r>
        <w:r w:rsidR="0016067F">
          <w:rPr>
            <w:noProof/>
            <w:webHidden/>
          </w:rPr>
        </w:r>
        <w:r w:rsidR="0016067F">
          <w:rPr>
            <w:noProof/>
            <w:webHidden/>
          </w:rPr>
          <w:fldChar w:fldCharType="separate"/>
        </w:r>
        <w:r w:rsidR="0016067F">
          <w:rPr>
            <w:noProof/>
            <w:webHidden/>
          </w:rPr>
          <w:t>37</w:t>
        </w:r>
        <w:r w:rsidR="0016067F">
          <w:rPr>
            <w:noProof/>
            <w:webHidden/>
          </w:rPr>
          <w:fldChar w:fldCharType="end"/>
        </w:r>
      </w:hyperlink>
    </w:p>
    <w:p w14:paraId="619DCFD5"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74" w:history="1">
        <w:r w:rsidR="0016067F" w:rsidRPr="001F2789">
          <w:rPr>
            <w:rStyle w:val="Hipervnculo"/>
            <w:noProof/>
          </w:rPr>
          <w:t>4.2.4.</w:t>
        </w:r>
        <w:r w:rsidR="0016067F">
          <w:rPr>
            <w:rFonts w:cstheme="minorBidi"/>
            <w:i w:val="0"/>
            <w:iCs w:val="0"/>
            <w:noProof/>
            <w:sz w:val="22"/>
            <w:szCs w:val="22"/>
            <w:lang w:val="es-BO" w:eastAsia="es-BO"/>
          </w:rPr>
          <w:tab/>
        </w:r>
        <w:r w:rsidR="0016067F" w:rsidRPr="001F2789">
          <w:rPr>
            <w:rStyle w:val="Hipervnculo"/>
            <w:noProof/>
          </w:rPr>
          <w:t>Proceso de Préstamo de Libro (Diagrama de Actividades)</w:t>
        </w:r>
        <w:r w:rsidR="0016067F">
          <w:rPr>
            <w:noProof/>
            <w:webHidden/>
          </w:rPr>
          <w:tab/>
        </w:r>
        <w:r w:rsidR="0016067F">
          <w:rPr>
            <w:noProof/>
            <w:webHidden/>
          </w:rPr>
          <w:fldChar w:fldCharType="begin"/>
        </w:r>
        <w:r w:rsidR="0016067F">
          <w:rPr>
            <w:noProof/>
            <w:webHidden/>
          </w:rPr>
          <w:instrText xml:space="preserve"> PAGEREF _Toc420720674 \h </w:instrText>
        </w:r>
        <w:r w:rsidR="0016067F">
          <w:rPr>
            <w:noProof/>
            <w:webHidden/>
          </w:rPr>
        </w:r>
        <w:r w:rsidR="0016067F">
          <w:rPr>
            <w:noProof/>
            <w:webHidden/>
          </w:rPr>
          <w:fldChar w:fldCharType="separate"/>
        </w:r>
        <w:r w:rsidR="0016067F">
          <w:rPr>
            <w:noProof/>
            <w:webHidden/>
          </w:rPr>
          <w:t>38</w:t>
        </w:r>
        <w:r w:rsidR="0016067F">
          <w:rPr>
            <w:noProof/>
            <w:webHidden/>
          </w:rPr>
          <w:fldChar w:fldCharType="end"/>
        </w:r>
      </w:hyperlink>
    </w:p>
    <w:p w14:paraId="7E3B08EC" w14:textId="77777777" w:rsidR="0016067F" w:rsidRDefault="00E529CD">
      <w:pPr>
        <w:pStyle w:val="TDC1"/>
        <w:tabs>
          <w:tab w:val="left" w:pos="440"/>
          <w:tab w:val="right" w:leader="dot" w:pos="9111"/>
        </w:tabs>
        <w:rPr>
          <w:rFonts w:cstheme="minorBidi"/>
          <w:b w:val="0"/>
          <w:bCs w:val="0"/>
          <w:caps w:val="0"/>
          <w:noProof/>
          <w:sz w:val="22"/>
          <w:szCs w:val="22"/>
          <w:lang w:val="es-BO" w:eastAsia="es-BO"/>
        </w:rPr>
      </w:pPr>
      <w:hyperlink w:anchor="_Toc420720675" w:history="1">
        <w:r w:rsidR="0016067F" w:rsidRPr="001F2789">
          <w:rPr>
            <w:rStyle w:val="Hipervnculo"/>
            <w:rFonts w:ascii="Arial Black" w:hAnsi="Arial Black"/>
            <w:noProof/>
          </w:rPr>
          <w:t>5.</w:t>
        </w:r>
        <w:r w:rsidR="0016067F">
          <w:rPr>
            <w:rFonts w:cstheme="minorBidi"/>
            <w:b w:val="0"/>
            <w:bCs w:val="0"/>
            <w:caps w:val="0"/>
            <w:noProof/>
            <w:sz w:val="22"/>
            <w:szCs w:val="22"/>
            <w:lang w:val="es-BO" w:eastAsia="es-BO"/>
          </w:rPr>
          <w:tab/>
        </w:r>
        <w:r w:rsidR="0016067F" w:rsidRPr="001F2789">
          <w:rPr>
            <w:rStyle w:val="Hipervnculo"/>
            <w:noProof/>
          </w:rPr>
          <w:t>Capítulo 5: Captura de Requisitos del Sistema en Casos de Uso</w:t>
        </w:r>
        <w:r w:rsidR="0016067F">
          <w:rPr>
            <w:noProof/>
            <w:webHidden/>
          </w:rPr>
          <w:tab/>
        </w:r>
        <w:r w:rsidR="0016067F">
          <w:rPr>
            <w:noProof/>
            <w:webHidden/>
          </w:rPr>
          <w:fldChar w:fldCharType="begin"/>
        </w:r>
        <w:r w:rsidR="0016067F">
          <w:rPr>
            <w:noProof/>
            <w:webHidden/>
          </w:rPr>
          <w:instrText xml:space="preserve"> PAGEREF _Toc420720675 \h </w:instrText>
        </w:r>
        <w:r w:rsidR="0016067F">
          <w:rPr>
            <w:noProof/>
            <w:webHidden/>
          </w:rPr>
        </w:r>
        <w:r w:rsidR="0016067F">
          <w:rPr>
            <w:noProof/>
            <w:webHidden/>
          </w:rPr>
          <w:fldChar w:fldCharType="separate"/>
        </w:r>
        <w:r w:rsidR="0016067F">
          <w:rPr>
            <w:noProof/>
            <w:webHidden/>
          </w:rPr>
          <w:t>39</w:t>
        </w:r>
        <w:r w:rsidR="0016067F">
          <w:rPr>
            <w:noProof/>
            <w:webHidden/>
          </w:rPr>
          <w:fldChar w:fldCharType="end"/>
        </w:r>
      </w:hyperlink>
    </w:p>
    <w:p w14:paraId="39D2512D"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76" w:history="1">
        <w:r w:rsidR="0016067F" w:rsidRPr="001F2789">
          <w:rPr>
            <w:rStyle w:val="Hipervnculo"/>
            <w:rFonts w:cstheme="majorHAnsi"/>
            <w:noProof/>
          </w:rPr>
          <w:t>5.1.</w:t>
        </w:r>
        <w:r w:rsidR="0016067F">
          <w:rPr>
            <w:rFonts w:cstheme="minorBidi"/>
            <w:smallCaps w:val="0"/>
            <w:noProof/>
            <w:sz w:val="22"/>
            <w:szCs w:val="22"/>
            <w:lang w:val="es-BO" w:eastAsia="es-BO"/>
          </w:rPr>
          <w:tab/>
        </w:r>
        <w:r w:rsidR="0016067F" w:rsidRPr="001F2789">
          <w:rPr>
            <w:rStyle w:val="Hipervnculo"/>
            <w:noProof/>
          </w:rPr>
          <w:t>Encontrar Actores y Casos de Uso</w:t>
        </w:r>
        <w:r w:rsidR="0016067F">
          <w:rPr>
            <w:noProof/>
            <w:webHidden/>
          </w:rPr>
          <w:tab/>
        </w:r>
        <w:r w:rsidR="0016067F">
          <w:rPr>
            <w:noProof/>
            <w:webHidden/>
          </w:rPr>
          <w:fldChar w:fldCharType="begin"/>
        </w:r>
        <w:r w:rsidR="0016067F">
          <w:rPr>
            <w:noProof/>
            <w:webHidden/>
          </w:rPr>
          <w:instrText xml:space="preserve"> PAGEREF _Toc420720676 \h </w:instrText>
        </w:r>
        <w:r w:rsidR="0016067F">
          <w:rPr>
            <w:noProof/>
            <w:webHidden/>
          </w:rPr>
        </w:r>
        <w:r w:rsidR="0016067F">
          <w:rPr>
            <w:noProof/>
            <w:webHidden/>
          </w:rPr>
          <w:fldChar w:fldCharType="separate"/>
        </w:r>
        <w:r w:rsidR="0016067F">
          <w:rPr>
            <w:noProof/>
            <w:webHidden/>
          </w:rPr>
          <w:t>39</w:t>
        </w:r>
        <w:r w:rsidR="0016067F">
          <w:rPr>
            <w:noProof/>
            <w:webHidden/>
          </w:rPr>
          <w:fldChar w:fldCharType="end"/>
        </w:r>
      </w:hyperlink>
    </w:p>
    <w:p w14:paraId="54810689"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77" w:history="1">
        <w:r w:rsidR="0016067F" w:rsidRPr="001F2789">
          <w:rPr>
            <w:rStyle w:val="Hipervnculo"/>
            <w:noProof/>
          </w:rPr>
          <w:t>5.1.1.</w:t>
        </w:r>
        <w:r w:rsidR="0016067F">
          <w:rPr>
            <w:rFonts w:cstheme="minorBidi"/>
            <w:i w:val="0"/>
            <w:iCs w:val="0"/>
            <w:noProof/>
            <w:sz w:val="22"/>
            <w:szCs w:val="22"/>
            <w:lang w:val="es-BO" w:eastAsia="es-BO"/>
          </w:rPr>
          <w:tab/>
        </w:r>
        <w:r w:rsidR="0016067F" w:rsidRPr="001F2789">
          <w:rPr>
            <w:rStyle w:val="Hipervnculo"/>
            <w:noProof/>
          </w:rPr>
          <w:t>Encontrar los Actores</w:t>
        </w:r>
        <w:r w:rsidR="0016067F">
          <w:rPr>
            <w:noProof/>
            <w:webHidden/>
          </w:rPr>
          <w:tab/>
        </w:r>
        <w:r w:rsidR="0016067F">
          <w:rPr>
            <w:noProof/>
            <w:webHidden/>
          </w:rPr>
          <w:fldChar w:fldCharType="begin"/>
        </w:r>
        <w:r w:rsidR="0016067F">
          <w:rPr>
            <w:noProof/>
            <w:webHidden/>
          </w:rPr>
          <w:instrText xml:space="preserve"> PAGEREF _Toc420720677 \h </w:instrText>
        </w:r>
        <w:r w:rsidR="0016067F">
          <w:rPr>
            <w:noProof/>
            <w:webHidden/>
          </w:rPr>
        </w:r>
        <w:r w:rsidR="0016067F">
          <w:rPr>
            <w:noProof/>
            <w:webHidden/>
          </w:rPr>
          <w:fldChar w:fldCharType="separate"/>
        </w:r>
        <w:r w:rsidR="0016067F">
          <w:rPr>
            <w:noProof/>
            <w:webHidden/>
          </w:rPr>
          <w:t>39</w:t>
        </w:r>
        <w:r w:rsidR="0016067F">
          <w:rPr>
            <w:noProof/>
            <w:webHidden/>
          </w:rPr>
          <w:fldChar w:fldCharType="end"/>
        </w:r>
      </w:hyperlink>
    </w:p>
    <w:p w14:paraId="74E491C7"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78" w:history="1">
        <w:r w:rsidR="0016067F" w:rsidRPr="001F2789">
          <w:rPr>
            <w:rStyle w:val="Hipervnculo"/>
            <w:noProof/>
          </w:rPr>
          <w:t>5.1.2.</w:t>
        </w:r>
        <w:r w:rsidR="0016067F">
          <w:rPr>
            <w:rFonts w:cstheme="minorBidi"/>
            <w:i w:val="0"/>
            <w:iCs w:val="0"/>
            <w:noProof/>
            <w:sz w:val="22"/>
            <w:szCs w:val="22"/>
            <w:lang w:val="es-BO" w:eastAsia="es-BO"/>
          </w:rPr>
          <w:tab/>
        </w:r>
        <w:r w:rsidR="0016067F" w:rsidRPr="001F2789">
          <w:rPr>
            <w:rStyle w:val="Hipervnculo"/>
            <w:noProof/>
          </w:rPr>
          <w:t>Encontrar Casos de Uso</w:t>
        </w:r>
        <w:r w:rsidR="0016067F">
          <w:rPr>
            <w:noProof/>
            <w:webHidden/>
          </w:rPr>
          <w:tab/>
        </w:r>
        <w:r w:rsidR="0016067F">
          <w:rPr>
            <w:noProof/>
            <w:webHidden/>
          </w:rPr>
          <w:fldChar w:fldCharType="begin"/>
        </w:r>
        <w:r w:rsidR="0016067F">
          <w:rPr>
            <w:noProof/>
            <w:webHidden/>
          </w:rPr>
          <w:instrText xml:space="preserve"> PAGEREF _Toc420720678 \h </w:instrText>
        </w:r>
        <w:r w:rsidR="0016067F">
          <w:rPr>
            <w:noProof/>
            <w:webHidden/>
          </w:rPr>
        </w:r>
        <w:r w:rsidR="0016067F">
          <w:rPr>
            <w:noProof/>
            <w:webHidden/>
          </w:rPr>
          <w:fldChar w:fldCharType="separate"/>
        </w:r>
        <w:r w:rsidR="0016067F">
          <w:rPr>
            <w:noProof/>
            <w:webHidden/>
          </w:rPr>
          <w:t>40</w:t>
        </w:r>
        <w:r w:rsidR="0016067F">
          <w:rPr>
            <w:noProof/>
            <w:webHidden/>
          </w:rPr>
          <w:fldChar w:fldCharType="end"/>
        </w:r>
      </w:hyperlink>
    </w:p>
    <w:p w14:paraId="7FB98197" w14:textId="77777777" w:rsidR="0016067F" w:rsidRDefault="00E529CD">
      <w:pPr>
        <w:pStyle w:val="TDC3"/>
        <w:tabs>
          <w:tab w:val="left" w:pos="1320"/>
          <w:tab w:val="right" w:leader="dot" w:pos="9111"/>
        </w:tabs>
        <w:rPr>
          <w:rFonts w:cstheme="minorBidi"/>
          <w:i w:val="0"/>
          <w:iCs w:val="0"/>
          <w:noProof/>
          <w:sz w:val="22"/>
          <w:szCs w:val="22"/>
          <w:lang w:val="es-BO" w:eastAsia="es-BO"/>
        </w:rPr>
      </w:pPr>
      <w:hyperlink w:anchor="_Toc420720679" w:history="1">
        <w:r w:rsidR="0016067F" w:rsidRPr="001F2789">
          <w:rPr>
            <w:rStyle w:val="Hipervnculo"/>
            <w:noProof/>
          </w:rPr>
          <w:t>5.1.3.</w:t>
        </w:r>
        <w:r w:rsidR="0016067F">
          <w:rPr>
            <w:rFonts w:cstheme="minorBidi"/>
            <w:i w:val="0"/>
            <w:iCs w:val="0"/>
            <w:noProof/>
            <w:sz w:val="22"/>
            <w:szCs w:val="22"/>
            <w:lang w:val="es-BO" w:eastAsia="es-BO"/>
          </w:rPr>
          <w:tab/>
        </w:r>
        <w:r w:rsidR="0016067F" w:rsidRPr="001F2789">
          <w:rPr>
            <w:rStyle w:val="Hipervnculo"/>
            <w:noProof/>
          </w:rPr>
          <w:t>Priorizar los Casos de Uso</w:t>
        </w:r>
        <w:r w:rsidR="0016067F">
          <w:rPr>
            <w:noProof/>
            <w:webHidden/>
          </w:rPr>
          <w:tab/>
        </w:r>
        <w:r w:rsidR="0016067F">
          <w:rPr>
            <w:noProof/>
            <w:webHidden/>
          </w:rPr>
          <w:fldChar w:fldCharType="begin"/>
        </w:r>
        <w:r w:rsidR="0016067F">
          <w:rPr>
            <w:noProof/>
            <w:webHidden/>
          </w:rPr>
          <w:instrText xml:space="preserve"> PAGEREF _Toc420720679 \h </w:instrText>
        </w:r>
        <w:r w:rsidR="0016067F">
          <w:rPr>
            <w:noProof/>
            <w:webHidden/>
          </w:rPr>
        </w:r>
        <w:r w:rsidR="0016067F">
          <w:rPr>
            <w:noProof/>
            <w:webHidden/>
          </w:rPr>
          <w:fldChar w:fldCharType="separate"/>
        </w:r>
        <w:r w:rsidR="0016067F">
          <w:rPr>
            <w:noProof/>
            <w:webHidden/>
          </w:rPr>
          <w:t>42</w:t>
        </w:r>
        <w:r w:rsidR="0016067F">
          <w:rPr>
            <w:noProof/>
            <w:webHidden/>
          </w:rPr>
          <w:fldChar w:fldCharType="end"/>
        </w:r>
      </w:hyperlink>
    </w:p>
    <w:p w14:paraId="0AAD7944" w14:textId="77777777" w:rsidR="0016067F" w:rsidRDefault="00E529CD">
      <w:pPr>
        <w:pStyle w:val="TDC2"/>
        <w:tabs>
          <w:tab w:val="left" w:pos="880"/>
          <w:tab w:val="right" w:leader="dot" w:pos="9111"/>
        </w:tabs>
        <w:rPr>
          <w:rFonts w:cstheme="minorBidi"/>
          <w:smallCaps w:val="0"/>
          <w:noProof/>
          <w:sz w:val="22"/>
          <w:szCs w:val="22"/>
          <w:lang w:val="es-BO" w:eastAsia="es-BO"/>
        </w:rPr>
      </w:pPr>
      <w:hyperlink w:anchor="_Toc420720680" w:history="1">
        <w:r w:rsidR="0016067F" w:rsidRPr="001F2789">
          <w:rPr>
            <w:rStyle w:val="Hipervnculo"/>
            <w:rFonts w:cstheme="majorHAnsi"/>
            <w:noProof/>
          </w:rPr>
          <w:t>5.2.</w:t>
        </w:r>
        <w:r w:rsidR="0016067F">
          <w:rPr>
            <w:rFonts w:cstheme="minorBidi"/>
            <w:smallCaps w:val="0"/>
            <w:noProof/>
            <w:sz w:val="22"/>
            <w:szCs w:val="22"/>
            <w:lang w:val="es-BO" w:eastAsia="es-BO"/>
          </w:rPr>
          <w:tab/>
        </w:r>
        <w:r w:rsidR="0016067F" w:rsidRPr="001F2789">
          <w:rPr>
            <w:rStyle w:val="Hipervnculo"/>
            <w:noProof/>
          </w:rPr>
          <w:t>Detallar Casos de Uso</w:t>
        </w:r>
        <w:r w:rsidR="0016067F">
          <w:rPr>
            <w:noProof/>
            <w:webHidden/>
          </w:rPr>
          <w:tab/>
        </w:r>
        <w:r w:rsidR="0016067F">
          <w:rPr>
            <w:noProof/>
            <w:webHidden/>
          </w:rPr>
          <w:fldChar w:fldCharType="begin"/>
        </w:r>
        <w:r w:rsidR="0016067F">
          <w:rPr>
            <w:noProof/>
            <w:webHidden/>
          </w:rPr>
          <w:instrText xml:space="preserve"> PAGEREF _Toc420720680 \h </w:instrText>
        </w:r>
        <w:r w:rsidR="0016067F">
          <w:rPr>
            <w:noProof/>
            <w:webHidden/>
          </w:rPr>
        </w:r>
        <w:r w:rsidR="0016067F">
          <w:rPr>
            <w:noProof/>
            <w:webHidden/>
          </w:rPr>
          <w:fldChar w:fldCharType="separate"/>
        </w:r>
        <w:r w:rsidR="0016067F">
          <w:rPr>
            <w:noProof/>
            <w:webHidden/>
          </w:rPr>
          <w:t>45</w:t>
        </w:r>
        <w:r w:rsidR="0016067F">
          <w:rPr>
            <w:noProof/>
            <w:webHidden/>
          </w:rPr>
          <w:fldChar w:fldCharType="end"/>
        </w:r>
      </w:hyperlink>
    </w:p>
    <w:p w14:paraId="75744894" w14:textId="77777777" w:rsidR="00335BA2" w:rsidRDefault="00335BA2" w:rsidP="00335BA2">
      <w:pPr>
        <w:jc w:val="left"/>
        <w:rPr>
          <w:rFonts w:ascii="Arial" w:hAnsi="Arial" w:cs="Arial"/>
          <w:b/>
          <w:color w:val="002060"/>
          <w:sz w:val="24"/>
        </w:rPr>
      </w:pPr>
      <w:r>
        <w:rPr>
          <w:rFonts w:ascii="Arial" w:hAnsi="Arial" w:cs="Arial"/>
          <w:b/>
          <w:color w:val="002060"/>
          <w:sz w:val="24"/>
        </w:rPr>
        <w:fldChar w:fldCharType="end"/>
      </w:r>
    </w:p>
    <w:p w14:paraId="621692FE" w14:textId="59B6371D" w:rsidR="00657961" w:rsidRDefault="00657961" w:rsidP="00657961">
      <w:pPr>
        <w:jc w:val="left"/>
        <w:rPr>
          <w:rFonts w:ascii="Arial" w:hAnsi="Arial" w:cs="Arial"/>
          <w:b/>
          <w:color w:val="002060"/>
          <w:sz w:val="24"/>
        </w:rPr>
      </w:pPr>
    </w:p>
    <w:p w14:paraId="657C069D" w14:textId="77777777" w:rsidR="00657961" w:rsidRDefault="00657961" w:rsidP="00657961">
      <w:pPr>
        <w:jc w:val="left"/>
        <w:rPr>
          <w:rFonts w:ascii="Arial" w:hAnsi="Arial" w:cs="Arial"/>
          <w:b/>
          <w:color w:val="002060"/>
          <w:sz w:val="24"/>
        </w:rPr>
      </w:pPr>
    </w:p>
    <w:p w14:paraId="61CD501C" w14:textId="62C47A29" w:rsidR="00064687" w:rsidRDefault="00722D02" w:rsidP="00064687">
      <w:pPr>
        <w:jc w:val="left"/>
        <w:rPr>
          <w:b/>
          <w:color w:val="002060"/>
        </w:rPr>
      </w:pPr>
      <w:r>
        <w:br w:type="page"/>
      </w:r>
      <w:r w:rsidR="00682538" w:rsidRPr="00121D85">
        <w:rPr>
          <w:b/>
          <w:color w:val="002060"/>
        </w:rPr>
        <w:t xml:space="preserve">INDICE DE </w:t>
      </w:r>
      <w:r w:rsidR="003E3446" w:rsidRPr="00121D85">
        <w:rPr>
          <w:b/>
          <w:color w:val="002060"/>
        </w:rPr>
        <w:t>FIGURAS</w:t>
      </w:r>
    </w:p>
    <w:p w14:paraId="1B65CD54" w14:textId="77777777" w:rsidR="00064687" w:rsidRDefault="00064687">
      <w:pPr>
        <w:pStyle w:val="Tabladeilustraciones"/>
        <w:tabs>
          <w:tab w:val="right" w:leader="dot" w:pos="9111"/>
        </w:tabs>
        <w:rPr>
          <w:rFonts w:cstheme="minorBidi"/>
          <w:smallCaps w:val="0"/>
          <w:noProof/>
          <w:sz w:val="22"/>
          <w:szCs w:val="22"/>
          <w:lang w:val="es-BO" w:eastAsia="es-BO"/>
        </w:rPr>
      </w:pPr>
      <w:r>
        <w:fldChar w:fldCharType="begin"/>
      </w:r>
      <w:r>
        <w:instrText xml:space="preserve"> TOC \h \z \c "Figura: " </w:instrText>
      </w:r>
      <w:r>
        <w:fldChar w:fldCharType="separate"/>
      </w:r>
      <w:hyperlink r:id="rId9" w:anchor="_Toc420720979" w:history="1">
        <w:r w:rsidRPr="0058532C">
          <w:rPr>
            <w:rStyle w:val="Hipervnculo"/>
            <w:noProof/>
          </w:rPr>
          <w:t>Figura:  1.- Fases de Desarrollo de PUDS</w:t>
        </w:r>
        <w:r>
          <w:rPr>
            <w:noProof/>
            <w:webHidden/>
          </w:rPr>
          <w:tab/>
        </w:r>
        <w:r>
          <w:rPr>
            <w:noProof/>
            <w:webHidden/>
          </w:rPr>
          <w:fldChar w:fldCharType="begin"/>
        </w:r>
        <w:r>
          <w:rPr>
            <w:noProof/>
            <w:webHidden/>
          </w:rPr>
          <w:instrText xml:space="preserve"> PAGEREF _Toc420720979 \h </w:instrText>
        </w:r>
        <w:r>
          <w:rPr>
            <w:noProof/>
            <w:webHidden/>
          </w:rPr>
        </w:r>
        <w:r>
          <w:rPr>
            <w:noProof/>
            <w:webHidden/>
          </w:rPr>
          <w:fldChar w:fldCharType="separate"/>
        </w:r>
        <w:r>
          <w:rPr>
            <w:noProof/>
            <w:webHidden/>
          </w:rPr>
          <w:t>7</w:t>
        </w:r>
        <w:r>
          <w:rPr>
            <w:noProof/>
            <w:webHidden/>
          </w:rPr>
          <w:fldChar w:fldCharType="end"/>
        </w:r>
      </w:hyperlink>
    </w:p>
    <w:p w14:paraId="2B82CFA8" w14:textId="77777777" w:rsidR="00064687" w:rsidRDefault="00E529CD">
      <w:pPr>
        <w:pStyle w:val="Tabladeilustraciones"/>
        <w:tabs>
          <w:tab w:val="right" w:leader="dot" w:pos="9111"/>
        </w:tabs>
        <w:rPr>
          <w:rFonts w:cstheme="minorBidi"/>
          <w:smallCaps w:val="0"/>
          <w:noProof/>
          <w:sz w:val="22"/>
          <w:szCs w:val="22"/>
          <w:lang w:val="es-BO" w:eastAsia="es-BO"/>
        </w:rPr>
      </w:pPr>
      <w:hyperlink r:id="rId10" w:anchor="_Toc420720980" w:history="1">
        <w:r w:rsidR="00064687" w:rsidRPr="0058532C">
          <w:rPr>
            <w:rStyle w:val="Hipervnculo"/>
            <w:noProof/>
          </w:rPr>
          <w:t>Figura:  2.- Cronograma de Actividades</w:t>
        </w:r>
        <w:r w:rsidR="00064687">
          <w:rPr>
            <w:noProof/>
            <w:webHidden/>
          </w:rPr>
          <w:tab/>
        </w:r>
        <w:r w:rsidR="00064687">
          <w:rPr>
            <w:noProof/>
            <w:webHidden/>
          </w:rPr>
          <w:fldChar w:fldCharType="begin"/>
        </w:r>
        <w:r w:rsidR="00064687">
          <w:rPr>
            <w:noProof/>
            <w:webHidden/>
          </w:rPr>
          <w:instrText xml:space="preserve"> PAGEREF _Toc420720980 \h </w:instrText>
        </w:r>
        <w:r w:rsidR="00064687">
          <w:rPr>
            <w:noProof/>
            <w:webHidden/>
          </w:rPr>
        </w:r>
        <w:r w:rsidR="00064687">
          <w:rPr>
            <w:noProof/>
            <w:webHidden/>
          </w:rPr>
          <w:fldChar w:fldCharType="separate"/>
        </w:r>
        <w:r w:rsidR="00064687">
          <w:rPr>
            <w:noProof/>
            <w:webHidden/>
          </w:rPr>
          <w:t>7</w:t>
        </w:r>
        <w:r w:rsidR="00064687">
          <w:rPr>
            <w:noProof/>
            <w:webHidden/>
          </w:rPr>
          <w:fldChar w:fldCharType="end"/>
        </w:r>
      </w:hyperlink>
    </w:p>
    <w:p w14:paraId="54653D17" w14:textId="77777777" w:rsidR="00064687" w:rsidRDefault="00E529CD">
      <w:pPr>
        <w:pStyle w:val="Tabladeilustraciones"/>
        <w:tabs>
          <w:tab w:val="right" w:leader="dot" w:pos="9111"/>
        </w:tabs>
        <w:rPr>
          <w:rFonts w:cstheme="minorBidi"/>
          <w:smallCaps w:val="0"/>
          <w:noProof/>
          <w:sz w:val="22"/>
          <w:szCs w:val="22"/>
          <w:lang w:val="es-BO" w:eastAsia="es-BO"/>
        </w:rPr>
      </w:pPr>
      <w:hyperlink r:id="rId11" w:anchor="_Toc420720981" w:history="1">
        <w:r w:rsidR="00064687" w:rsidRPr="0058532C">
          <w:rPr>
            <w:rStyle w:val="Hipervnculo"/>
            <w:noProof/>
          </w:rPr>
          <w:t>Figura:  3.- Organigrama de la Biblioteca</w:t>
        </w:r>
        <w:r w:rsidR="00064687">
          <w:rPr>
            <w:noProof/>
            <w:webHidden/>
          </w:rPr>
          <w:tab/>
        </w:r>
        <w:r w:rsidR="00064687">
          <w:rPr>
            <w:noProof/>
            <w:webHidden/>
          </w:rPr>
          <w:fldChar w:fldCharType="begin"/>
        </w:r>
        <w:r w:rsidR="00064687">
          <w:rPr>
            <w:noProof/>
            <w:webHidden/>
          </w:rPr>
          <w:instrText xml:space="preserve"> PAGEREF _Toc420720981 \h </w:instrText>
        </w:r>
        <w:r w:rsidR="00064687">
          <w:rPr>
            <w:noProof/>
            <w:webHidden/>
          </w:rPr>
        </w:r>
        <w:r w:rsidR="00064687">
          <w:rPr>
            <w:noProof/>
            <w:webHidden/>
          </w:rPr>
          <w:fldChar w:fldCharType="separate"/>
        </w:r>
        <w:r w:rsidR="00064687">
          <w:rPr>
            <w:noProof/>
            <w:webHidden/>
          </w:rPr>
          <w:t>8</w:t>
        </w:r>
        <w:r w:rsidR="00064687">
          <w:rPr>
            <w:noProof/>
            <w:webHidden/>
          </w:rPr>
          <w:fldChar w:fldCharType="end"/>
        </w:r>
      </w:hyperlink>
    </w:p>
    <w:p w14:paraId="4AE58C1F" w14:textId="77777777" w:rsidR="00064687" w:rsidRDefault="00E529CD">
      <w:pPr>
        <w:pStyle w:val="Tabladeilustraciones"/>
        <w:tabs>
          <w:tab w:val="right" w:leader="dot" w:pos="9111"/>
        </w:tabs>
        <w:rPr>
          <w:rFonts w:cstheme="minorBidi"/>
          <w:smallCaps w:val="0"/>
          <w:noProof/>
          <w:sz w:val="22"/>
          <w:szCs w:val="22"/>
          <w:lang w:val="es-BO" w:eastAsia="es-BO"/>
        </w:rPr>
      </w:pPr>
      <w:hyperlink r:id="rId12" w:anchor="_Toc420720982" w:history="1">
        <w:r w:rsidR="00064687" w:rsidRPr="0058532C">
          <w:rPr>
            <w:rStyle w:val="Hipervnculo"/>
            <w:noProof/>
          </w:rPr>
          <w:t>Figura:  4.- Fotografías Interiores Biblioteca FICH</w:t>
        </w:r>
        <w:r w:rsidR="00064687">
          <w:rPr>
            <w:noProof/>
            <w:webHidden/>
          </w:rPr>
          <w:tab/>
        </w:r>
        <w:r w:rsidR="00064687">
          <w:rPr>
            <w:noProof/>
            <w:webHidden/>
          </w:rPr>
          <w:fldChar w:fldCharType="begin"/>
        </w:r>
        <w:r w:rsidR="00064687">
          <w:rPr>
            <w:noProof/>
            <w:webHidden/>
          </w:rPr>
          <w:instrText xml:space="preserve"> PAGEREF _Toc420720982 \h </w:instrText>
        </w:r>
        <w:r w:rsidR="00064687">
          <w:rPr>
            <w:noProof/>
            <w:webHidden/>
          </w:rPr>
        </w:r>
        <w:r w:rsidR="00064687">
          <w:rPr>
            <w:noProof/>
            <w:webHidden/>
          </w:rPr>
          <w:fldChar w:fldCharType="separate"/>
        </w:r>
        <w:r w:rsidR="00064687">
          <w:rPr>
            <w:noProof/>
            <w:webHidden/>
          </w:rPr>
          <w:t>11</w:t>
        </w:r>
        <w:r w:rsidR="00064687">
          <w:rPr>
            <w:noProof/>
            <w:webHidden/>
          </w:rPr>
          <w:fldChar w:fldCharType="end"/>
        </w:r>
      </w:hyperlink>
    </w:p>
    <w:p w14:paraId="633D6943" w14:textId="77777777" w:rsidR="00064687" w:rsidRDefault="00E529CD">
      <w:pPr>
        <w:pStyle w:val="Tabladeilustraciones"/>
        <w:tabs>
          <w:tab w:val="right" w:leader="dot" w:pos="9111"/>
        </w:tabs>
        <w:rPr>
          <w:rFonts w:cstheme="minorBidi"/>
          <w:smallCaps w:val="0"/>
          <w:noProof/>
          <w:sz w:val="22"/>
          <w:szCs w:val="22"/>
          <w:lang w:val="es-BO" w:eastAsia="es-BO"/>
        </w:rPr>
      </w:pPr>
      <w:hyperlink r:id="rId13" w:anchor="_Toc420720983" w:history="1">
        <w:r w:rsidR="00064687" w:rsidRPr="0058532C">
          <w:rPr>
            <w:rStyle w:val="Hipervnculo"/>
            <w:noProof/>
          </w:rPr>
          <w:t>Figura:  5.- Plano Biblioteca FICH</w:t>
        </w:r>
        <w:r w:rsidR="00064687">
          <w:rPr>
            <w:noProof/>
            <w:webHidden/>
          </w:rPr>
          <w:tab/>
        </w:r>
        <w:r w:rsidR="00064687">
          <w:rPr>
            <w:noProof/>
            <w:webHidden/>
          </w:rPr>
          <w:fldChar w:fldCharType="begin"/>
        </w:r>
        <w:r w:rsidR="00064687">
          <w:rPr>
            <w:noProof/>
            <w:webHidden/>
          </w:rPr>
          <w:instrText xml:space="preserve"> PAGEREF _Toc420720983 \h </w:instrText>
        </w:r>
        <w:r w:rsidR="00064687">
          <w:rPr>
            <w:noProof/>
            <w:webHidden/>
          </w:rPr>
        </w:r>
        <w:r w:rsidR="00064687">
          <w:rPr>
            <w:noProof/>
            <w:webHidden/>
          </w:rPr>
          <w:fldChar w:fldCharType="separate"/>
        </w:r>
        <w:r w:rsidR="00064687">
          <w:rPr>
            <w:noProof/>
            <w:webHidden/>
          </w:rPr>
          <w:t>11</w:t>
        </w:r>
        <w:r w:rsidR="00064687">
          <w:rPr>
            <w:noProof/>
            <w:webHidden/>
          </w:rPr>
          <w:fldChar w:fldCharType="end"/>
        </w:r>
      </w:hyperlink>
    </w:p>
    <w:p w14:paraId="45FC0DAD" w14:textId="77777777" w:rsidR="00064687" w:rsidRDefault="00E529CD">
      <w:pPr>
        <w:pStyle w:val="Tabladeilustraciones"/>
        <w:tabs>
          <w:tab w:val="right" w:leader="dot" w:pos="9111"/>
        </w:tabs>
        <w:rPr>
          <w:rFonts w:cstheme="minorBidi"/>
          <w:smallCaps w:val="0"/>
          <w:noProof/>
          <w:sz w:val="22"/>
          <w:szCs w:val="22"/>
          <w:lang w:val="es-BO" w:eastAsia="es-BO"/>
        </w:rPr>
      </w:pPr>
      <w:hyperlink r:id="rId14" w:anchor="_Toc420720984" w:history="1">
        <w:r w:rsidR="00064687" w:rsidRPr="0058532C">
          <w:rPr>
            <w:rStyle w:val="Hipervnculo"/>
            <w:noProof/>
          </w:rPr>
          <w:t>Figura:  6.- Fotos Estantes de libros Biblioteca FICH</w:t>
        </w:r>
        <w:r w:rsidR="00064687">
          <w:rPr>
            <w:noProof/>
            <w:webHidden/>
          </w:rPr>
          <w:tab/>
        </w:r>
        <w:r w:rsidR="00064687">
          <w:rPr>
            <w:noProof/>
            <w:webHidden/>
          </w:rPr>
          <w:fldChar w:fldCharType="begin"/>
        </w:r>
        <w:r w:rsidR="00064687">
          <w:rPr>
            <w:noProof/>
            <w:webHidden/>
          </w:rPr>
          <w:instrText xml:space="preserve"> PAGEREF _Toc420720984 \h </w:instrText>
        </w:r>
        <w:r w:rsidR="00064687">
          <w:rPr>
            <w:noProof/>
            <w:webHidden/>
          </w:rPr>
        </w:r>
        <w:r w:rsidR="00064687">
          <w:rPr>
            <w:noProof/>
            <w:webHidden/>
          </w:rPr>
          <w:fldChar w:fldCharType="separate"/>
        </w:r>
        <w:r w:rsidR="00064687">
          <w:rPr>
            <w:noProof/>
            <w:webHidden/>
          </w:rPr>
          <w:t>12</w:t>
        </w:r>
        <w:r w:rsidR="00064687">
          <w:rPr>
            <w:noProof/>
            <w:webHidden/>
          </w:rPr>
          <w:fldChar w:fldCharType="end"/>
        </w:r>
      </w:hyperlink>
    </w:p>
    <w:p w14:paraId="71A5739F" w14:textId="77777777" w:rsidR="00064687" w:rsidRDefault="00E529CD">
      <w:pPr>
        <w:pStyle w:val="Tabladeilustraciones"/>
        <w:tabs>
          <w:tab w:val="right" w:leader="dot" w:pos="9111"/>
        </w:tabs>
        <w:rPr>
          <w:rFonts w:cstheme="minorBidi"/>
          <w:smallCaps w:val="0"/>
          <w:noProof/>
          <w:sz w:val="22"/>
          <w:szCs w:val="22"/>
          <w:lang w:val="es-BO" w:eastAsia="es-BO"/>
        </w:rPr>
      </w:pPr>
      <w:hyperlink w:anchor="_Toc420720985" w:history="1">
        <w:r w:rsidR="00064687" w:rsidRPr="0058532C">
          <w:rPr>
            <w:rStyle w:val="Hipervnculo"/>
            <w:noProof/>
          </w:rPr>
          <w:t>Figura:  7.- Diagrama de Actividades - Búsqueda de Material</w:t>
        </w:r>
        <w:r w:rsidR="00064687">
          <w:rPr>
            <w:noProof/>
            <w:webHidden/>
          </w:rPr>
          <w:tab/>
        </w:r>
        <w:r w:rsidR="00064687">
          <w:rPr>
            <w:noProof/>
            <w:webHidden/>
          </w:rPr>
          <w:fldChar w:fldCharType="begin"/>
        </w:r>
        <w:r w:rsidR="00064687">
          <w:rPr>
            <w:noProof/>
            <w:webHidden/>
          </w:rPr>
          <w:instrText xml:space="preserve"> PAGEREF _Toc420720985 \h </w:instrText>
        </w:r>
        <w:r w:rsidR="00064687">
          <w:rPr>
            <w:noProof/>
            <w:webHidden/>
          </w:rPr>
        </w:r>
        <w:r w:rsidR="00064687">
          <w:rPr>
            <w:noProof/>
            <w:webHidden/>
          </w:rPr>
          <w:fldChar w:fldCharType="separate"/>
        </w:r>
        <w:r w:rsidR="00064687">
          <w:rPr>
            <w:noProof/>
            <w:webHidden/>
          </w:rPr>
          <w:t>35</w:t>
        </w:r>
        <w:r w:rsidR="00064687">
          <w:rPr>
            <w:noProof/>
            <w:webHidden/>
          </w:rPr>
          <w:fldChar w:fldCharType="end"/>
        </w:r>
      </w:hyperlink>
    </w:p>
    <w:p w14:paraId="7351896E" w14:textId="77777777" w:rsidR="00064687" w:rsidRDefault="00E529CD">
      <w:pPr>
        <w:pStyle w:val="Tabladeilustraciones"/>
        <w:tabs>
          <w:tab w:val="right" w:leader="dot" w:pos="9111"/>
        </w:tabs>
        <w:rPr>
          <w:rFonts w:cstheme="minorBidi"/>
          <w:smallCaps w:val="0"/>
          <w:noProof/>
          <w:sz w:val="22"/>
          <w:szCs w:val="22"/>
          <w:lang w:val="es-BO" w:eastAsia="es-BO"/>
        </w:rPr>
      </w:pPr>
      <w:hyperlink w:anchor="_Toc420720986" w:history="1">
        <w:r w:rsidR="00064687" w:rsidRPr="0058532C">
          <w:rPr>
            <w:rStyle w:val="Hipervnculo"/>
            <w:noProof/>
          </w:rPr>
          <w:t>Figura:  8.- Diagrama de Actividades – Registro de Visitante</w:t>
        </w:r>
        <w:r w:rsidR="00064687">
          <w:rPr>
            <w:noProof/>
            <w:webHidden/>
          </w:rPr>
          <w:tab/>
        </w:r>
        <w:r w:rsidR="00064687">
          <w:rPr>
            <w:noProof/>
            <w:webHidden/>
          </w:rPr>
          <w:fldChar w:fldCharType="begin"/>
        </w:r>
        <w:r w:rsidR="00064687">
          <w:rPr>
            <w:noProof/>
            <w:webHidden/>
          </w:rPr>
          <w:instrText xml:space="preserve"> PAGEREF _Toc420720986 \h </w:instrText>
        </w:r>
        <w:r w:rsidR="00064687">
          <w:rPr>
            <w:noProof/>
            <w:webHidden/>
          </w:rPr>
        </w:r>
        <w:r w:rsidR="00064687">
          <w:rPr>
            <w:noProof/>
            <w:webHidden/>
          </w:rPr>
          <w:fldChar w:fldCharType="separate"/>
        </w:r>
        <w:r w:rsidR="00064687">
          <w:rPr>
            <w:noProof/>
            <w:webHidden/>
          </w:rPr>
          <w:t>36</w:t>
        </w:r>
        <w:r w:rsidR="00064687">
          <w:rPr>
            <w:noProof/>
            <w:webHidden/>
          </w:rPr>
          <w:fldChar w:fldCharType="end"/>
        </w:r>
      </w:hyperlink>
    </w:p>
    <w:p w14:paraId="1A1225BE" w14:textId="77777777" w:rsidR="00064687" w:rsidRDefault="00E529CD">
      <w:pPr>
        <w:pStyle w:val="Tabladeilustraciones"/>
        <w:tabs>
          <w:tab w:val="right" w:leader="dot" w:pos="9111"/>
        </w:tabs>
        <w:rPr>
          <w:rFonts w:cstheme="minorBidi"/>
          <w:smallCaps w:val="0"/>
          <w:noProof/>
          <w:sz w:val="22"/>
          <w:szCs w:val="22"/>
          <w:lang w:val="es-BO" w:eastAsia="es-BO"/>
        </w:rPr>
      </w:pPr>
      <w:hyperlink w:anchor="_Toc420720987" w:history="1">
        <w:r w:rsidR="00064687" w:rsidRPr="0058532C">
          <w:rPr>
            <w:rStyle w:val="Hipervnculo"/>
            <w:noProof/>
          </w:rPr>
          <w:t>Figura:  9.- Diagrama de Actividades - Registro de Material</w:t>
        </w:r>
        <w:r w:rsidR="00064687">
          <w:rPr>
            <w:noProof/>
            <w:webHidden/>
          </w:rPr>
          <w:tab/>
        </w:r>
        <w:r w:rsidR="00064687">
          <w:rPr>
            <w:noProof/>
            <w:webHidden/>
          </w:rPr>
          <w:fldChar w:fldCharType="begin"/>
        </w:r>
        <w:r w:rsidR="00064687">
          <w:rPr>
            <w:noProof/>
            <w:webHidden/>
          </w:rPr>
          <w:instrText xml:space="preserve"> PAGEREF _Toc420720987 \h </w:instrText>
        </w:r>
        <w:r w:rsidR="00064687">
          <w:rPr>
            <w:noProof/>
            <w:webHidden/>
          </w:rPr>
        </w:r>
        <w:r w:rsidR="00064687">
          <w:rPr>
            <w:noProof/>
            <w:webHidden/>
          </w:rPr>
          <w:fldChar w:fldCharType="separate"/>
        </w:r>
        <w:r w:rsidR="00064687">
          <w:rPr>
            <w:noProof/>
            <w:webHidden/>
          </w:rPr>
          <w:t>37</w:t>
        </w:r>
        <w:r w:rsidR="00064687">
          <w:rPr>
            <w:noProof/>
            <w:webHidden/>
          </w:rPr>
          <w:fldChar w:fldCharType="end"/>
        </w:r>
      </w:hyperlink>
    </w:p>
    <w:p w14:paraId="453EA956" w14:textId="77777777" w:rsidR="00064687" w:rsidRDefault="00E529CD">
      <w:pPr>
        <w:pStyle w:val="Tabladeilustraciones"/>
        <w:tabs>
          <w:tab w:val="right" w:leader="dot" w:pos="9111"/>
        </w:tabs>
        <w:rPr>
          <w:rFonts w:cstheme="minorBidi"/>
          <w:smallCaps w:val="0"/>
          <w:noProof/>
          <w:sz w:val="22"/>
          <w:szCs w:val="22"/>
          <w:lang w:val="es-BO" w:eastAsia="es-BO"/>
        </w:rPr>
      </w:pPr>
      <w:hyperlink w:anchor="_Toc420720988" w:history="1">
        <w:r w:rsidR="00064687" w:rsidRPr="0058532C">
          <w:rPr>
            <w:rStyle w:val="Hipervnculo"/>
            <w:noProof/>
          </w:rPr>
          <w:t>Figura:  10.- Diagrama de Actividades - Préstamo de Libro</w:t>
        </w:r>
        <w:r w:rsidR="00064687">
          <w:rPr>
            <w:noProof/>
            <w:webHidden/>
          </w:rPr>
          <w:tab/>
        </w:r>
        <w:r w:rsidR="00064687">
          <w:rPr>
            <w:noProof/>
            <w:webHidden/>
          </w:rPr>
          <w:fldChar w:fldCharType="begin"/>
        </w:r>
        <w:r w:rsidR="00064687">
          <w:rPr>
            <w:noProof/>
            <w:webHidden/>
          </w:rPr>
          <w:instrText xml:space="preserve"> PAGEREF _Toc420720988 \h </w:instrText>
        </w:r>
        <w:r w:rsidR="00064687">
          <w:rPr>
            <w:noProof/>
            <w:webHidden/>
          </w:rPr>
        </w:r>
        <w:r w:rsidR="00064687">
          <w:rPr>
            <w:noProof/>
            <w:webHidden/>
          </w:rPr>
          <w:fldChar w:fldCharType="separate"/>
        </w:r>
        <w:r w:rsidR="00064687">
          <w:rPr>
            <w:noProof/>
            <w:webHidden/>
          </w:rPr>
          <w:t>38</w:t>
        </w:r>
        <w:r w:rsidR="00064687">
          <w:rPr>
            <w:noProof/>
            <w:webHidden/>
          </w:rPr>
          <w:fldChar w:fldCharType="end"/>
        </w:r>
      </w:hyperlink>
    </w:p>
    <w:p w14:paraId="268F5455" w14:textId="77777777" w:rsidR="00064687" w:rsidRDefault="00064687" w:rsidP="00064687">
      <w:pPr>
        <w:jc w:val="left"/>
      </w:pPr>
      <w:r>
        <w:fldChar w:fldCharType="end"/>
      </w:r>
    </w:p>
    <w:p w14:paraId="6D8F3493" w14:textId="4ABA8556" w:rsidR="00260B27" w:rsidRDefault="00260B27" w:rsidP="00682538"/>
    <w:p w14:paraId="29E0E6BC" w14:textId="77777777" w:rsidR="00260B27" w:rsidRDefault="00260B27">
      <w:r>
        <w:br w:type="page"/>
      </w:r>
    </w:p>
    <w:p w14:paraId="5DF64081" w14:textId="5C85C415" w:rsidR="007C3232" w:rsidRPr="00121D85" w:rsidRDefault="00E70EFC">
      <w:pPr>
        <w:rPr>
          <w:b/>
          <w:color w:val="002060"/>
        </w:rPr>
      </w:pPr>
      <w:r w:rsidRPr="00121D85">
        <w:rPr>
          <w:b/>
          <w:color w:val="002060"/>
        </w:rPr>
        <w:t>INDICE DE  CUADROS</w:t>
      </w:r>
    </w:p>
    <w:p w14:paraId="671BE1B0" w14:textId="77777777" w:rsidR="0016067F" w:rsidRDefault="00E70EFC">
      <w:pPr>
        <w:pStyle w:val="Tabladeilustraciones"/>
        <w:tabs>
          <w:tab w:val="right" w:leader="dot" w:pos="9111"/>
        </w:tabs>
        <w:rPr>
          <w:noProof/>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20691" w:history="1">
        <w:r w:rsidR="0016067F" w:rsidRPr="00CD1E58">
          <w:rPr>
            <w:rStyle w:val="Hipervnculo"/>
            <w:noProof/>
          </w:rPr>
          <w:t>Cuadro:  1.- Alumnos por Carrera</w:t>
        </w:r>
        <w:r w:rsidR="0016067F">
          <w:rPr>
            <w:noProof/>
            <w:webHidden/>
          </w:rPr>
          <w:tab/>
        </w:r>
        <w:r w:rsidR="0016067F">
          <w:rPr>
            <w:noProof/>
            <w:webHidden/>
          </w:rPr>
          <w:fldChar w:fldCharType="begin"/>
        </w:r>
        <w:r w:rsidR="0016067F">
          <w:rPr>
            <w:noProof/>
            <w:webHidden/>
          </w:rPr>
          <w:instrText xml:space="preserve"> PAGEREF _Toc420720691 \h </w:instrText>
        </w:r>
        <w:r w:rsidR="0016067F">
          <w:rPr>
            <w:noProof/>
            <w:webHidden/>
          </w:rPr>
        </w:r>
        <w:r w:rsidR="0016067F">
          <w:rPr>
            <w:noProof/>
            <w:webHidden/>
          </w:rPr>
          <w:fldChar w:fldCharType="separate"/>
        </w:r>
        <w:r w:rsidR="0016067F">
          <w:rPr>
            <w:noProof/>
            <w:webHidden/>
          </w:rPr>
          <w:t>9</w:t>
        </w:r>
        <w:r w:rsidR="0016067F">
          <w:rPr>
            <w:noProof/>
            <w:webHidden/>
          </w:rPr>
          <w:fldChar w:fldCharType="end"/>
        </w:r>
      </w:hyperlink>
    </w:p>
    <w:p w14:paraId="33AE0F34" w14:textId="77777777" w:rsidR="0016067F" w:rsidRDefault="00E529CD">
      <w:pPr>
        <w:pStyle w:val="Tabladeilustraciones"/>
        <w:tabs>
          <w:tab w:val="right" w:leader="dot" w:pos="9111"/>
        </w:tabs>
        <w:rPr>
          <w:noProof/>
          <w:lang w:val="es-BO" w:eastAsia="es-BO"/>
        </w:rPr>
      </w:pPr>
      <w:hyperlink w:anchor="_Toc420720692" w:history="1">
        <w:r w:rsidR="0016067F" w:rsidRPr="00CD1E58">
          <w:rPr>
            <w:rStyle w:val="Hipervnculo"/>
            <w:noProof/>
          </w:rPr>
          <w:t>Cuadro:  2.- Horarios de Atención Biblioteca FICH</w:t>
        </w:r>
        <w:r w:rsidR="0016067F">
          <w:rPr>
            <w:noProof/>
            <w:webHidden/>
          </w:rPr>
          <w:tab/>
        </w:r>
        <w:r w:rsidR="0016067F">
          <w:rPr>
            <w:noProof/>
            <w:webHidden/>
          </w:rPr>
          <w:fldChar w:fldCharType="begin"/>
        </w:r>
        <w:r w:rsidR="0016067F">
          <w:rPr>
            <w:noProof/>
            <w:webHidden/>
          </w:rPr>
          <w:instrText xml:space="preserve"> PAGEREF _Toc420720692 \h </w:instrText>
        </w:r>
        <w:r w:rsidR="0016067F">
          <w:rPr>
            <w:noProof/>
            <w:webHidden/>
          </w:rPr>
        </w:r>
        <w:r w:rsidR="0016067F">
          <w:rPr>
            <w:noProof/>
            <w:webHidden/>
          </w:rPr>
          <w:fldChar w:fldCharType="separate"/>
        </w:r>
        <w:r w:rsidR="0016067F">
          <w:rPr>
            <w:noProof/>
            <w:webHidden/>
          </w:rPr>
          <w:t>9</w:t>
        </w:r>
        <w:r w:rsidR="0016067F">
          <w:rPr>
            <w:noProof/>
            <w:webHidden/>
          </w:rPr>
          <w:fldChar w:fldCharType="end"/>
        </w:r>
      </w:hyperlink>
    </w:p>
    <w:p w14:paraId="378A17CE" w14:textId="77777777" w:rsidR="0016067F" w:rsidRDefault="00E529CD">
      <w:pPr>
        <w:pStyle w:val="Tabladeilustraciones"/>
        <w:tabs>
          <w:tab w:val="right" w:leader="dot" w:pos="9111"/>
        </w:tabs>
        <w:rPr>
          <w:noProof/>
          <w:lang w:val="es-BO" w:eastAsia="es-BO"/>
        </w:rPr>
      </w:pPr>
      <w:hyperlink w:anchor="_Toc420720693" w:history="1">
        <w:r w:rsidR="0016067F" w:rsidRPr="00CD1E58">
          <w:rPr>
            <w:rStyle w:val="Hipervnculo"/>
            <w:noProof/>
          </w:rPr>
          <w:t>Cuadro:  3.- Alcance de las Librerías de Mainbrain</w:t>
        </w:r>
        <w:r w:rsidR="0016067F">
          <w:rPr>
            <w:noProof/>
            <w:webHidden/>
          </w:rPr>
          <w:tab/>
        </w:r>
        <w:r w:rsidR="0016067F">
          <w:rPr>
            <w:noProof/>
            <w:webHidden/>
          </w:rPr>
          <w:fldChar w:fldCharType="begin"/>
        </w:r>
        <w:r w:rsidR="0016067F">
          <w:rPr>
            <w:noProof/>
            <w:webHidden/>
          </w:rPr>
          <w:instrText xml:space="preserve"> PAGEREF _Toc420720693 \h </w:instrText>
        </w:r>
        <w:r w:rsidR="0016067F">
          <w:rPr>
            <w:noProof/>
            <w:webHidden/>
          </w:rPr>
        </w:r>
        <w:r w:rsidR="0016067F">
          <w:rPr>
            <w:noProof/>
            <w:webHidden/>
          </w:rPr>
          <w:fldChar w:fldCharType="separate"/>
        </w:r>
        <w:r w:rsidR="0016067F">
          <w:rPr>
            <w:noProof/>
            <w:webHidden/>
          </w:rPr>
          <w:t>31</w:t>
        </w:r>
        <w:r w:rsidR="0016067F">
          <w:rPr>
            <w:noProof/>
            <w:webHidden/>
          </w:rPr>
          <w:fldChar w:fldCharType="end"/>
        </w:r>
      </w:hyperlink>
    </w:p>
    <w:p w14:paraId="47C0127A" w14:textId="77777777" w:rsidR="0016067F" w:rsidRDefault="00E529CD">
      <w:pPr>
        <w:pStyle w:val="Tabladeilustraciones"/>
        <w:tabs>
          <w:tab w:val="right" w:leader="dot" w:pos="9111"/>
        </w:tabs>
        <w:rPr>
          <w:noProof/>
          <w:lang w:val="es-BO" w:eastAsia="es-BO"/>
        </w:rPr>
      </w:pPr>
      <w:hyperlink w:anchor="_Toc420720694" w:history="1">
        <w:r w:rsidR="0016067F" w:rsidRPr="00CD1E58">
          <w:rPr>
            <w:rStyle w:val="Hipervnculo"/>
            <w:noProof/>
          </w:rPr>
          <w:t>Cuadro:  4.- Requerimientos Funcionales del Sistema</w:t>
        </w:r>
        <w:r w:rsidR="0016067F">
          <w:rPr>
            <w:noProof/>
            <w:webHidden/>
          </w:rPr>
          <w:tab/>
        </w:r>
        <w:r w:rsidR="0016067F">
          <w:rPr>
            <w:noProof/>
            <w:webHidden/>
          </w:rPr>
          <w:fldChar w:fldCharType="begin"/>
        </w:r>
        <w:r w:rsidR="0016067F">
          <w:rPr>
            <w:noProof/>
            <w:webHidden/>
          </w:rPr>
          <w:instrText xml:space="preserve"> PAGEREF _Toc420720694 \h </w:instrText>
        </w:r>
        <w:r w:rsidR="0016067F">
          <w:rPr>
            <w:noProof/>
            <w:webHidden/>
          </w:rPr>
        </w:r>
        <w:r w:rsidR="0016067F">
          <w:rPr>
            <w:noProof/>
            <w:webHidden/>
          </w:rPr>
          <w:fldChar w:fldCharType="separate"/>
        </w:r>
        <w:r w:rsidR="0016067F">
          <w:rPr>
            <w:noProof/>
            <w:webHidden/>
          </w:rPr>
          <w:t>34</w:t>
        </w:r>
        <w:r w:rsidR="0016067F">
          <w:rPr>
            <w:noProof/>
            <w:webHidden/>
          </w:rPr>
          <w:fldChar w:fldCharType="end"/>
        </w:r>
      </w:hyperlink>
    </w:p>
    <w:p w14:paraId="2E91A797" w14:textId="77777777" w:rsidR="0016067F" w:rsidRDefault="00E529CD">
      <w:pPr>
        <w:pStyle w:val="Tabladeilustraciones"/>
        <w:tabs>
          <w:tab w:val="right" w:leader="dot" w:pos="9111"/>
        </w:tabs>
        <w:rPr>
          <w:noProof/>
          <w:lang w:val="es-BO" w:eastAsia="es-BO"/>
        </w:rPr>
      </w:pPr>
      <w:hyperlink w:anchor="_Toc420720695" w:history="1">
        <w:r w:rsidR="0016067F" w:rsidRPr="00CD1E58">
          <w:rPr>
            <w:rStyle w:val="Hipervnculo"/>
            <w:noProof/>
          </w:rPr>
          <w:t>Cuadro:  5.- Casos de uso - Actores</w:t>
        </w:r>
        <w:r w:rsidR="0016067F">
          <w:rPr>
            <w:noProof/>
            <w:webHidden/>
          </w:rPr>
          <w:tab/>
        </w:r>
        <w:r w:rsidR="0016067F">
          <w:rPr>
            <w:noProof/>
            <w:webHidden/>
          </w:rPr>
          <w:fldChar w:fldCharType="begin"/>
        </w:r>
        <w:r w:rsidR="0016067F">
          <w:rPr>
            <w:noProof/>
            <w:webHidden/>
          </w:rPr>
          <w:instrText xml:space="preserve"> PAGEREF _Toc420720695 \h </w:instrText>
        </w:r>
        <w:r w:rsidR="0016067F">
          <w:rPr>
            <w:noProof/>
            <w:webHidden/>
          </w:rPr>
        </w:r>
        <w:r w:rsidR="0016067F">
          <w:rPr>
            <w:noProof/>
            <w:webHidden/>
          </w:rPr>
          <w:fldChar w:fldCharType="separate"/>
        </w:r>
        <w:r w:rsidR="0016067F">
          <w:rPr>
            <w:noProof/>
            <w:webHidden/>
          </w:rPr>
          <w:t>39</w:t>
        </w:r>
        <w:r w:rsidR="0016067F">
          <w:rPr>
            <w:noProof/>
            <w:webHidden/>
          </w:rPr>
          <w:fldChar w:fldCharType="end"/>
        </w:r>
      </w:hyperlink>
    </w:p>
    <w:p w14:paraId="24D71A75" w14:textId="77777777" w:rsidR="0016067F" w:rsidRDefault="00E529CD">
      <w:pPr>
        <w:pStyle w:val="Tabladeilustraciones"/>
        <w:tabs>
          <w:tab w:val="right" w:leader="dot" w:pos="9111"/>
        </w:tabs>
        <w:rPr>
          <w:noProof/>
          <w:lang w:val="es-BO" w:eastAsia="es-BO"/>
        </w:rPr>
      </w:pPr>
      <w:hyperlink w:anchor="_Toc420720696" w:history="1">
        <w:r w:rsidR="0016067F" w:rsidRPr="00CD1E58">
          <w:rPr>
            <w:rStyle w:val="Hipervnculo"/>
            <w:noProof/>
          </w:rPr>
          <w:t>Cuadro:  6.- Casos de Uso del sistema</w:t>
        </w:r>
        <w:r w:rsidR="0016067F">
          <w:rPr>
            <w:noProof/>
            <w:webHidden/>
          </w:rPr>
          <w:tab/>
        </w:r>
        <w:r w:rsidR="0016067F">
          <w:rPr>
            <w:noProof/>
            <w:webHidden/>
          </w:rPr>
          <w:fldChar w:fldCharType="begin"/>
        </w:r>
        <w:r w:rsidR="0016067F">
          <w:rPr>
            <w:noProof/>
            <w:webHidden/>
          </w:rPr>
          <w:instrText xml:space="preserve"> PAGEREF _Toc420720696 \h </w:instrText>
        </w:r>
        <w:r w:rsidR="0016067F">
          <w:rPr>
            <w:noProof/>
            <w:webHidden/>
          </w:rPr>
        </w:r>
        <w:r w:rsidR="0016067F">
          <w:rPr>
            <w:noProof/>
            <w:webHidden/>
          </w:rPr>
          <w:fldChar w:fldCharType="separate"/>
        </w:r>
        <w:r w:rsidR="0016067F">
          <w:rPr>
            <w:noProof/>
            <w:webHidden/>
          </w:rPr>
          <w:t>42</w:t>
        </w:r>
        <w:r w:rsidR="0016067F">
          <w:rPr>
            <w:noProof/>
            <w:webHidden/>
          </w:rPr>
          <w:fldChar w:fldCharType="end"/>
        </w:r>
      </w:hyperlink>
    </w:p>
    <w:p w14:paraId="6B1EC2BC" w14:textId="77777777" w:rsidR="0016067F" w:rsidRDefault="00E529CD">
      <w:pPr>
        <w:pStyle w:val="Tabladeilustraciones"/>
        <w:tabs>
          <w:tab w:val="right" w:leader="dot" w:pos="9111"/>
        </w:tabs>
        <w:rPr>
          <w:noProof/>
          <w:lang w:val="es-BO" w:eastAsia="es-BO"/>
        </w:rPr>
      </w:pPr>
      <w:hyperlink w:anchor="_Toc420720697" w:history="1">
        <w:r w:rsidR="0016067F" w:rsidRPr="00CD1E58">
          <w:rPr>
            <w:rStyle w:val="Hipervnculo"/>
            <w:noProof/>
          </w:rPr>
          <w:t>Cuadro:  7.- Priorización de Casos de Uso</w:t>
        </w:r>
        <w:r w:rsidR="0016067F">
          <w:rPr>
            <w:noProof/>
            <w:webHidden/>
          </w:rPr>
          <w:tab/>
        </w:r>
        <w:r w:rsidR="0016067F">
          <w:rPr>
            <w:noProof/>
            <w:webHidden/>
          </w:rPr>
          <w:fldChar w:fldCharType="begin"/>
        </w:r>
        <w:r w:rsidR="0016067F">
          <w:rPr>
            <w:noProof/>
            <w:webHidden/>
          </w:rPr>
          <w:instrText xml:space="preserve"> PAGEREF _Toc420720697 \h </w:instrText>
        </w:r>
        <w:r w:rsidR="0016067F">
          <w:rPr>
            <w:noProof/>
            <w:webHidden/>
          </w:rPr>
        </w:r>
        <w:r w:rsidR="0016067F">
          <w:rPr>
            <w:noProof/>
            <w:webHidden/>
          </w:rPr>
          <w:fldChar w:fldCharType="separate"/>
        </w:r>
        <w:r w:rsidR="0016067F">
          <w:rPr>
            <w:noProof/>
            <w:webHidden/>
          </w:rPr>
          <w:t>42</w:t>
        </w:r>
        <w:r w:rsidR="0016067F">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Pr="00E70EFC" w:rsidRDefault="00E70EFC">
      <w:pPr>
        <w:rPr>
          <w:rStyle w:val="nfasisintenso"/>
          <w:rFonts w:asciiTheme="minorHAnsi" w:hAnsiTheme="minorHAnsi"/>
          <w:bCs w:val="0"/>
          <w:iCs w:val="0"/>
          <w:color w:val="auto"/>
          <w:sz w:val="22"/>
        </w:rPr>
        <w:sectPr w:rsidR="00E70EFC" w:rsidRPr="00E70EFC" w:rsidSect="00FD2765">
          <w:pgSz w:w="12240" w:h="15840" w:code="1"/>
          <w:pgMar w:top="1418" w:right="1418" w:bottom="1418" w:left="1701"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20"/>
          <w:titlePg/>
          <w:docGrid w:linePitch="360"/>
        </w:sectPr>
      </w:pPr>
    </w:p>
    <w:p w14:paraId="78A36DCA" w14:textId="77777777" w:rsidR="00192244" w:rsidRDefault="00192244" w:rsidP="00192244">
      <w:pPr>
        <w:pStyle w:val="Prrafodelista"/>
        <w:pBdr>
          <w:bottom w:val="single" w:sz="12" w:space="1" w:color="auto"/>
        </w:pBdr>
        <w:spacing w:line="360" w:lineRule="auto"/>
        <w:jc w:val="center"/>
        <w:rPr>
          <w:b/>
          <w:sz w:val="144"/>
        </w:rPr>
      </w:pPr>
    </w:p>
    <w:p w14:paraId="30B7D479" w14:textId="77777777" w:rsidR="00192244" w:rsidRDefault="00192244" w:rsidP="00192244">
      <w:pPr>
        <w:pStyle w:val="Prrafodelista"/>
        <w:pBdr>
          <w:bottom w:val="single" w:sz="12" w:space="1" w:color="auto"/>
        </w:pBdr>
        <w:spacing w:line="360" w:lineRule="auto"/>
        <w:jc w:val="center"/>
        <w:rPr>
          <w:b/>
          <w:sz w:val="144"/>
        </w:rPr>
      </w:pPr>
    </w:p>
    <w:p w14:paraId="169E500C" w14:textId="77777777" w:rsidR="00192244" w:rsidRDefault="00192244" w:rsidP="00192244">
      <w:pPr>
        <w:pStyle w:val="Prrafodelista"/>
        <w:pBdr>
          <w:bottom w:val="single" w:sz="12" w:space="1" w:color="auto"/>
        </w:pBdr>
        <w:spacing w:line="360" w:lineRule="auto"/>
        <w:jc w:val="center"/>
        <w:rPr>
          <w:b/>
          <w:sz w:val="144"/>
        </w:rPr>
      </w:pPr>
    </w:p>
    <w:p w14:paraId="175EE3A0" w14:textId="77777777" w:rsidR="00192244" w:rsidRPr="00E95280" w:rsidRDefault="00192244" w:rsidP="00192244">
      <w:pPr>
        <w:pStyle w:val="Prrafodelista"/>
        <w:pBdr>
          <w:bottom w:val="single" w:sz="12" w:space="1" w:color="auto"/>
        </w:pBdr>
        <w:spacing w:line="360" w:lineRule="auto"/>
        <w:jc w:val="center"/>
        <w:rPr>
          <w:b/>
          <w:color w:val="002060"/>
          <w:sz w:val="96"/>
        </w:rPr>
      </w:pPr>
      <w:r w:rsidRPr="00E95280">
        <w:rPr>
          <w:b/>
          <w:color w:val="002060"/>
          <w:sz w:val="144"/>
        </w:rPr>
        <w:t>PARTE 1</w:t>
      </w:r>
      <w:r w:rsidRPr="00E95280">
        <w:rPr>
          <w:b/>
          <w:color w:val="002060"/>
          <w:sz w:val="96"/>
        </w:rPr>
        <w:t xml:space="preserve">  </w:t>
      </w:r>
    </w:p>
    <w:p w14:paraId="2206C43F" w14:textId="2E4F3769" w:rsidR="00192244" w:rsidRDefault="00192244">
      <w:pPr>
        <w:rPr>
          <w:rStyle w:val="nfasisintenso"/>
          <w:rFonts w:eastAsiaTheme="majorEastAsia" w:cstheme="majorBidi"/>
          <w:i/>
          <w:iCs w:val="0"/>
          <w:caps/>
          <w:spacing w:val="4"/>
          <w:szCs w:val="28"/>
        </w:rPr>
      </w:pPr>
      <w:r>
        <w:rPr>
          <w:rStyle w:val="nfasisintenso"/>
          <w:b w:val="0"/>
          <w:bCs w:val="0"/>
          <w:i/>
          <w:iCs w:val="0"/>
        </w:rPr>
        <w:br w:type="page"/>
      </w:r>
    </w:p>
    <w:p w14:paraId="626747AE" w14:textId="58A7CB10" w:rsidR="00C80361" w:rsidRPr="0071115E" w:rsidRDefault="005E6075" w:rsidP="0071115E">
      <w:pPr>
        <w:pStyle w:val="Ttulo1"/>
        <w:numPr>
          <w:ilvl w:val="0"/>
          <w:numId w:val="37"/>
        </w:numPr>
        <w:ind w:left="426" w:hanging="426"/>
        <w:rPr>
          <w:rStyle w:val="nfasisintenso"/>
          <w:rFonts w:asciiTheme="majorHAnsi" w:hAnsiTheme="majorHAnsi"/>
          <w:b/>
          <w:bCs/>
          <w:iCs w:val="0"/>
        </w:rPr>
      </w:pPr>
      <w:bookmarkStart w:id="1" w:name="_Toc420717872"/>
      <w:bookmarkStart w:id="2" w:name="_Toc420718748"/>
      <w:bookmarkStart w:id="3" w:name="_Toc420720615"/>
      <w:r w:rsidRPr="0071115E">
        <w:rPr>
          <w:rStyle w:val="nfasisintenso"/>
          <w:rFonts w:asciiTheme="majorHAnsi" w:hAnsiTheme="majorHAnsi"/>
          <w:b/>
          <w:bCs/>
          <w:iCs w:val="0"/>
        </w:rPr>
        <w:t>Antecedentes</w:t>
      </w:r>
      <w:bookmarkEnd w:id="1"/>
      <w:bookmarkEnd w:id="2"/>
      <w:bookmarkEnd w:id="3"/>
      <w:r w:rsidR="00657961" w:rsidRPr="0071115E">
        <w:rPr>
          <w:rStyle w:val="nfasisintenso"/>
          <w:rFonts w:asciiTheme="majorHAnsi" w:hAnsiTheme="majorHAnsi"/>
          <w:b/>
          <w:bCs/>
          <w:iCs w:val="0"/>
        </w:rPr>
        <w:fldChar w:fldCharType="begin"/>
      </w:r>
      <w:r w:rsidR="00657961" w:rsidRPr="0071115E">
        <w:instrText xml:space="preserve"> XE "</w:instrText>
      </w:r>
      <w:r w:rsidR="00657961" w:rsidRPr="0071115E">
        <w:rPr>
          <w:rStyle w:val="nfasisintenso"/>
          <w:rFonts w:asciiTheme="majorHAnsi" w:hAnsiTheme="majorHAnsi"/>
          <w:b/>
          <w:bCs/>
          <w:iCs w:val="0"/>
        </w:rPr>
        <w:instrText>Antecedentes</w:instrText>
      </w:r>
      <w:r w:rsidR="00657961" w:rsidRPr="0071115E">
        <w:instrText xml:space="preserve">" </w:instrText>
      </w:r>
      <w:r w:rsidR="00657961" w:rsidRPr="0071115E">
        <w:rPr>
          <w:rStyle w:val="nfasisintenso"/>
          <w:rFonts w:asciiTheme="majorHAnsi" w:hAnsiTheme="majorHAnsi"/>
          <w:b/>
          <w:bCs/>
          <w:iCs w:val="0"/>
        </w:rPr>
        <w:fldChar w:fldCharType="end"/>
      </w:r>
    </w:p>
    <w:p w14:paraId="2F35C47D" w14:textId="77777777" w:rsidR="00722D02" w:rsidRDefault="002C1A73" w:rsidP="005E6075">
      <w:pPr>
        <w:pStyle w:val="Ttulo2"/>
        <w:numPr>
          <w:ilvl w:val="1"/>
          <w:numId w:val="37"/>
        </w:numPr>
        <w:spacing w:after="240" w:line="360" w:lineRule="auto"/>
        <w:ind w:left="709" w:hanging="709"/>
      </w:pPr>
      <w:bookmarkStart w:id="4" w:name="_Toc420717873"/>
      <w:bookmarkStart w:id="5" w:name="_Toc420718749"/>
      <w:bookmarkStart w:id="6" w:name="_Toc420720616"/>
      <w:r>
        <w:t>Introducción.</w:t>
      </w:r>
      <w:bookmarkEnd w:id="4"/>
      <w:bookmarkEnd w:id="5"/>
      <w:bookmarkEnd w:id="6"/>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5E6075">
      <w:pPr>
        <w:pStyle w:val="Ttulo2"/>
        <w:numPr>
          <w:ilvl w:val="1"/>
          <w:numId w:val="37"/>
        </w:numPr>
        <w:spacing w:after="240" w:line="360" w:lineRule="auto"/>
        <w:ind w:left="709" w:hanging="709"/>
      </w:pPr>
      <w:bookmarkStart w:id="7" w:name="_Toc420717874"/>
      <w:bookmarkStart w:id="8" w:name="_Toc420718750"/>
      <w:bookmarkStart w:id="9" w:name="_Toc420720617"/>
      <w:r>
        <w:t>Antecedentes.</w:t>
      </w:r>
      <w:bookmarkEnd w:id="7"/>
      <w:bookmarkEnd w:id="8"/>
      <w:bookmarkEnd w:id="9"/>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5E6075">
      <w:pPr>
        <w:pStyle w:val="Ttulo2"/>
        <w:numPr>
          <w:ilvl w:val="1"/>
          <w:numId w:val="37"/>
        </w:numPr>
        <w:spacing w:line="360" w:lineRule="auto"/>
        <w:ind w:left="851" w:hanging="851"/>
      </w:pPr>
      <w:bookmarkStart w:id="10" w:name="_Toc420717875"/>
      <w:bookmarkStart w:id="11" w:name="_Toc420718751"/>
      <w:bookmarkStart w:id="12" w:name="_Toc420720618"/>
      <w:r>
        <w:t>Descripción del Problema</w:t>
      </w:r>
      <w:r w:rsidR="00722D02">
        <w:t>.</w:t>
      </w:r>
      <w:bookmarkEnd w:id="10"/>
      <w:bookmarkEnd w:id="11"/>
      <w:bookmarkEnd w:id="12"/>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B806C1">
      <w:pPr>
        <w:pStyle w:val="Prrafodelista"/>
        <w:numPr>
          <w:ilvl w:val="0"/>
          <w:numId w:val="5"/>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B806C1">
      <w:pPr>
        <w:pStyle w:val="Prrafodelista"/>
        <w:numPr>
          <w:ilvl w:val="0"/>
          <w:numId w:val="5"/>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B806C1">
      <w:pPr>
        <w:pStyle w:val="Prrafodelista"/>
        <w:numPr>
          <w:ilvl w:val="0"/>
          <w:numId w:val="5"/>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B806C1">
      <w:pPr>
        <w:pStyle w:val="Prrafodelista"/>
        <w:numPr>
          <w:ilvl w:val="0"/>
          <w:numId w:val="5"/>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21038F">
      <w:pPr>
        <w:pStyle w:val="Prrafodelista"/>
        <w:numPr>
          <w:ilvl w:val="0"/>
          <w:numId w:val="5"/>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D15064">
      <w:pPr>
        <w:pStyle w:val="Ttulo2"/>
        <w:numPr>
          <w:ilvl w:val="1"/>
          <w:numId w:val="37"/>
        </w:numPr>
        <w:spacing w:line="360" w:lineRule="auto"/>
        <w:ind w:left="851" w:hanging="851"/>
      </w:pPr>
      <w:bookmarkStart w:id="13" w:name="_Toc420717876"/>
      <w:bookmarkStart w:id="14" w:name="_Toc420718752"/>
      <w:bookmarkStart w:id="15" w:name="_Toc420720619"/>
      <w:r>
        <w:t>Objetivos</w:t>
      </w:r>
      <w:r w:rsidR="00722D02">
        <w:t>.</w:t>
      </w:r>
      <w:bookmarkEnd w:id="13"/>
      <w:bookmarkEnd w:id="14"/>
      <w:bookmarkEnd w:id="15"/>
    </w:p>
    <w:p w14:paraId="6D2EDD5D" w14:textId="77777777" w:rsidR="002C1A73" w:rsidRPr="00DB6675" w:rsidRDefault="002C1A73" w:rsidP="00DB6675">
      <w:pPr>
        <w:pStyle w:val="Ttulo3"/>
        <w:numPr>
          <w:ilvl w:val="2"/>
          <w:numId w:val="37"/>
        </w:numPr>
        <w:spacing w:line="360" w:lineRule="auto"/>
        <w:ind w:left="851" w:hanging="851"/>
      </w:pPr>
      <w:bookmarkStart w:id="16" w:name="_Toc420717877"/>
      <w:bookmarkStart w:id="17" w:name="_Toc420718753"/>
      <w:bookmarkStart w:id="18" w:name="_Toc420720620"/>
      <w:r w:rsidRPr="00DB6675">
        <w:t>Objetivo General</w:t>
      </w:r>
      <w:r w:rsidR="00722D02" w:rsidRPr="00DB6675">
        <w:t>.</w:t>
      </w:r>
      <w:bookmarkEnd w:id="16"/>
      <w:bookmarkEnd w:id="17"/>
      <w:bookmarkEnd w:id="18"/>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C70CBB">
      <w:pPr>
        <w:pStyle w:val="Ttulo3"/>
        <w:numPr>
          <w:ilvl w:val="2"/>
          <w:numId w:val="37"/>
        </w:numPr>
        <w:spacing w:line="360" w:lineRule="auto"/>
        <w:ind w:left="851" w:hanging="851"/>
      </w:pPr>
      <w:bookmarkStart w:id="19" w:name="_Toc420717878"/>
      <w:bookmarkStart w:id="20" w:name="_Toc420718754"/>
      <w:bookmarkStart w:id="21" w:name="_Toc420720621"/>
      <w:r w:rsidRPr="00B711C0">
        <w:t>Objetivos Específicos</w:t>
      </w:r>
      <w:r w:rsidR="00722D02" w:rsidRPr="00B711C0">
        <w:t>.</w:t>
      </w:r>
      <w:bookmarkEnd w:id="19"/>
      <w:bookmarkEnd w:id="20"/>
      <w:bookmarkEnd w:id="21"/>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EE52AC">
      <w:pPr>
        <w:pStyle w:val="Ttulo2"/>
        <w:numPr>
          <w:ilvl w:val="1"/>
          <w:numId w:val="37"/>
        </w:numPr>
        <w:spacing w:after="240" w:line="360" w:lineRule="auto"/>
        <w:ind w:left="709" w:hanging="709"/>
        <w:rPr>
          <w:rFonts w:ascii="Trebuchet MS" w:hAnsi="Trebuchet MS"/>
          <w:color w:val="000000"/>
          <w:sz w:val="24"/>
          <w:szCs w:val="24"/>
        </w:rPr>
      </w:pPr>
      <w:bookmarkStart w:id="22" w:name="_Toc420717879"/>
      <w:bookmarkStart w:id="23" w:name="_Toc420718755"/>
      <w:bookmarkStart w:id="24" w:name="_Toc420720622"/>
      <w:r w:rsidRPr="00855089">
        <w:rPr>
          <w:sz w:val="24"/>
          <w:szCs w:val="24"/>
        </w:rPr>
        <w:t>Alcance.</w:t>
      </w:r>
      <w:bookmarkEnd w:id="22"/>
      <w:bookmarkEnd w:id="23"/>
      <w:bookmarkEnd w:id="24"/>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0417BC">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855089">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855089">
      <w:pPr>
        <w:pStyle w:val="Prrafodelista"/>
        <w:numPr>
          <w:ilvl w:val="0"/>
          <w:numId w:val="8"/>
        </w:numPr>
        <w:spacing w:line="360" w:lineRule="auto"/>
        <w:rPr>
          <w:sz w:val="24"/>
          <w:szCs w:val="24"/>
        </w:rPr>
      </w:pPr>
      <w:r w:rsidRPr="00855089">
        <w:rPr>
          <w:sz w:val="24"/>
          <w:szCs w:val="24"/>
        </w:rPr>
        <w:br w:type="page"/>
      </w:r>
    </w:p>
    <w:p w14:paraId="6067469A" w14:textId="77777777" w:rsidR="002C1A73" w:rsidRDefault="00ED6C21" w:rsidP="00EE52AC">
      <w:pPr>
        <w:pStyle w:val="Ttulo2"/>
        <w:numPr>
          <w:ilvl w:val="1"/>
          <w:numId w:val="37"/>
        </w:numPr>
        <w:spacing w:after="240"/>
        <w:ind w:left="709" w:hanging="709"/>
      </w:pPr>
      <w:bookmarkStart w:id="25" w:name="_Toc420717880"/>
      <w:bookmarkStart w:id="26" w:name="_Toc420718756"/>
      <w:bookmarkStart w:id="27" w:name="_Toc420720623"/>
      <w:r>
        <w:t>Metodología.</w:t>
      </w:r>
      <w:bookmarkEnd w:id="25"/>
      <w:bookmarkEnd w:id="26"/>
      <w:bookmarkEnd w:id="27"/>
    </w:p>
    <w:p w14:paraId="750C6A65" w14:textId="06C15DD1" w:rsidR="005B47BB" w:rsidRDefault="003E3446" w:rsidP="000417BC">
      <w:pPr>
        <w:spacing w:line="360" w:lineRule="auto"/>
      </w:pPr>
      <w:r>
        <w:rPr>
          <w:noProof/>
          <w:lang w:val="es-BO" w:eastAsia="es-BO"/>
        </w:rPr>
        <mc:AlternateContent>
          <mc:Choice Requires="wps">
            <w:drawing>
              <wp:anchor distT="0" distB="0" distL="114300" distR="114300" simplePos="0" relativeHeight="251655680"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3920D4" w:rsidRPr="003E3446" w:rsidRDefault="003920D4" w:rsidP="003E3446">
                            <w:pPr>
                              <w:pStyle w:val="Descripcin"/>
                              <w:jc w:val="center"/>
                              <w:rPr>
                                <w:noProof/>
                                <w:color w:val="002060"/>
                              </w:rPr>
                            </w:pPr>
                            <w:bookmarkStart w:id="28" w:name="_Toc420720681"/>
                            <w:bookmarkStart w:id="29" w:name="_Toc42072097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3920D4" w:rsidRPr="003E3446" w:rsidRDefault="003920D4" w:rsidP="003E3446">
                      <w:pPr>
                        <w:pStyle w:val="Descripcin"/>
                        <w:jc w:val="center"/>
                        <w:rPr>
                          <w:noProof/>
                          <w:color w:val="002060"/>
                        </w:rPr>
                      </w:pPr>
                      <w:bookmarkStart w:id="30" w:name="_Toc420720681"/>
                      <w:bookmarkStart w:id="31" w:name="_Toc42072097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30"/>
                      <w:bookmarkEnd w:id="31"/>
                    </w:p>
                  </w:txbxContent>
                </v:textbox>
                <w10:wrap type="square"/>
              </v:shape>
            </w:pict>
          </mc:Fallback>
        </mc:AlternateContent>
      </w:r>
      <w:r w:rsidR="008212E6">
        <w:rPr>
          <w:noProof/>
          <w:lang w:val="es-BO" w:eastAsia="es-BO"/>
        </w:rPr>
        <w:drawing>
          <wp:anchor distT="0" distB="0" distL="114300" distR="114300" simplePos="0" relativeHeight="251652608" behindDoc="0" locked="0" layoutInCell="1" allowOverlap="1" wp14:anchorId="69775C3B" wp14:editId="2CA837DF">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EE52AC">
      <w:pPr>
        <w:pStyle w:val="Ttulo2"/>
        <w:numPr>
          <w:ilvl w:val="1"/>
          <w:numId w:val="37"/>
        </w:numPr>
        <w:ind w:left="709" w:hanging="709"/>
      </w:pPr>
      <w:bookmarkStart w:id="30" w:name="_Toc420717881"/>
      <w:bookmarkStart w:id="31" w:name="_Toc420718757"/>
      <w:bookmarkStart w:id="32" w:name="_Toc420720624"/>
      <w:r>
        <w:t>Cronograma</w:t>
      </w:r>
      <w:bookmarkEnd w:id="30"/>
      <w:bookmarkEnd w:id="31"/>
      <w:bookmarkEnd w:id="32"/>
    </w:p>
    <w:p w14:paraId="45072F27" w14:textId="492C5A0F" w:rsidR="00AC7C8D" w:rsidRDefault="003E3446" w:rsidP="00FD193B">
      <w:r>
        <w:rPr>
          <w:noProof/>
          <w:lang w:val="es-BO" w:eastAsia="es-BO"/>
        </w:rPr>
        <mc:AlternateContent>
          <mc:Choice Requires="wps">
            <w:drawing>
              <wp:anchor distT="0" distB="0" distL="114300" distR="114300" simplePos="0" relativeHeight="251656704" behindDoc="0" locked="0" layoutInCell="1" allowOverlap="1" wp14:anchorId="2F17F640" wp14:editId="4C742819">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3920D4" w:rsidRPr="003E3446" w:rsidRDefault="003920D4" w:rsidP="003E3446">
                            <w:pPr>
                              <w:pStyle w:val="Descripcin"/>
                              <w:jc w:val="center"/>
                              <w:rPr>
                                <w:noProof/>
                                <w:color w:val="002060"/>
                              </w:rPr>
                            </w:pPr>
                            <w:bookmarkStart w:id="33" w:name="_Toc420720682"/>
                            <w:bookmarkStart w:id="34" w:name="_Toc42072098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F640" id="Cuadro de texto 11" o:spid="_x0000_s1027" type="#_x0000_t202" style="position:absolute;left:0;text-align:left;margin-left:0;margin-top:19.1pt;width:552.8pt;height:12.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3920D4" w:rsidRPr="003E3446" w:rsidRDefault="003920D4" w:rsidP="003E3446">
                      <w:pPr>
                        <w:pStyle w:val="Descripcin"/>
                        <w:jc w:val="center"/>
                        <w:rPr>
                          <w:noProof/>
                          <w:color w:val="002060"/>
                        </w:rPr>
                      </w:pPr>
                      <w:bookmarkStart w:id="37" w:name="_Toc420720682"/>
                      <w:bookmarkStart w:id="38" w:name="_Toc42072098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7"/>
                      <w:bookmarkEnd w:id="38"/>
                    </w:p>
                  </w:txbxContent>
                </v:textbox>
                <w10:wrap type="square" anchorx="margin"/>
              </v:shape>
            </w:pict>
          </mc:Fallback>
        </mc:AlternateContent>
      </w:r>
      <w:r w:rsidR="00E529CD">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3632;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B711C0">
      <w:pPr>
        <w:pStyle w:val="Ttulo1"/>
        <w:numPr>
          <w:ilvl w:val="0"/>
          <w:numId w:val="37"/>
        </w:numPr>
        <w:ind w:left="426" w:hanging="426"/>
      </w:pPr>
      <w:bookmarkStart w:id="35" w:name="_Toc405662002"/>
      <w:bookmarkStart w:id="36" w:name="_Toc420717882"/>
      <w:bookmarkStart w:id="37" w:name="_Toc420718758"/>
      <w:bookmarkStart w:id="38" w:name="_Toc420720625"/>
      <w:r>
        <w:t xml:space="preserve">CAPITULO 2: </w:t>
      </w:r>
      <w:bookmarkEnd w:id="35"/>
      <w:r>
        <w:t>Biblioteca Facultad Integral del Chaco</w:t>
      </w:r>
      <w:bookmarkEnd w:id="36"/>
      <w:bookmarkEnd w:id="37"/>
      <w:bookmarkEnd w:id="38"/>
    </w:p>
    <w:p w14:paraId="2D8BA8B7" w14:textId="77777777" w:rsidR="00B711C0" w:rsidRPr="00AF7D55" w:rsidRDefault="00B711C0" w:rsidP="00B711C0">
      <w:pPr>
        <w:pStyle w:val="Ttulo2"/>
        <w:numPr>
          <w:ilvl w:val="1"/>
          <w:numId w:val="37"/>
        </w:numPr>
        <w:spacing w:after="240" w:line="360" w:lineRule="auto"/>
        <w:ind w:left="709" w:hanging="709"/>
      </w:pPr>
      <w:bookmarkStart w:id="39" w:name="_Toc420717883"/>
      <w:bookmarkStart w:id="40" w:name="_Toc420718759"/>
      <w:bookmarkStart w:id="41" w:name="_Toc420720626"/>
      <w:r w:rsidRPr="00AF7D55">
        <w:t>Descripción de la organización y/o entorno afectado por el proyecto</w:t>
      </w:r>
      <w:bookmarkEnd w:id="39"/>
      <w:bookmarkEnd w:id="40"/>
      <w:bookmarkEnd w:id="41"/>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7C4E39">
      <w:pPr>
        <w:pStyle w:val="Ttulo2"/>
        <w:numPr>
          <w:ilvl w:val="1"/>
          <w:numId w:val="37"/>
        </w:numPr>
        <w:spacing w:after="240"/>
        <w:ind w:left="709" w:hanging="709"/>
      </w:pPr>
      <w:bookmarkStart w:id="42" w:name="_Toc405662003"/>
      <w:bookmarkStart w:id="43" w:name="_Toc420717884"/>
      <w:bookmarkStart w:id="44" w:name="_Toc420718760"/>
      <w:bookmarkStart w:id="45" w:name="_Toc420720627"/>
      <w:r w:rsidRPr="00AF7D55">
        <w:t>Descripción de la unidad o departamento</w:t>
      </w:r>
      <w:bookmarkEnd w:id="42"/>
      <w:bookmarkEnd w:id="43"/>
      <w:bookmarkEnd w:id="44"/>
      <w:bookmarkEnd w:id="45"/>
    </w:p>
    <w:p w14:paraId="0E7034BC" w14:textId="77777777" w:rsidR="00B711C0" w:rsidRPr="00AF7D55" w:rsidRDefault="00B711C0" w:rsidP="00354260">
      <w:pPr>
        <w:spacing w:line="360" w:lineRule="auto"/>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bookmarkStart w:id="46" w:name="_Toc405662004"/>
    <w:bookmarkStart w:id="47" w:name="_Toc420717885"/>
    <w:bookmarkStart w:id="48" w:name="_Toc420718761"/>
    <w:bookmarkStart w:id="49" w:name="_Toc420720628"/>
    <w:p w14:paraId="0115C9B9" w14:textId="2F5EEDB4" w:rsidR="00B711C0" w:rsidRDefault="004F6186" w:rsidP="007C4E39">
      <w:pPr>
        <w:pStyle w:val="Ttulo2"/>
        <w:numPr>
          <w:ilvl w:val="1"/>
          <w:numId w:val="37"/>
        </w:numPr>
        <w:spacing w:after="240"/>
        <w:ind w:left="709" w:hanging="709"/>
      </w:pPr>
      <w:r>
        <w:rPr>
          <w:noProof/>
          <w:lang w:val="es-BO" w:eastAsia="es-BO"/>
        </w:rPr>
        <mc:AlternateContent>
          <mc:Choice Requires="wps">
            <w:drawing>
              <wp:anchor distT="0" distB="0" distL="114300" distR="114300" simplePos="0" relativeHeight="251658752" behindDoc="0" locked="0" layoutInCell="1" allowOverlap="1" wp14:anchorId="24A178B3" wp14:editId="4BD8FCC5">
                <wp:simplePos x="0" y="0"/>
                <wp:positionH relativeFrom="margin">
                  <wp:align>right</wp:align>
                </wp:positionH>
                <wp:positionV relativeFrom="paragraph">
                  <wp:posOffset>370398</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3920D4" w:rsidRPr="004F6186" w:rsidRDefault="003920D4" w:rsidP="004F6186">
                            <w:pPr>
                              <w:pStyle w:val="Descripcin"/>
                              <w:jc w:val="center"/>
                              <w:rPr>
                                <w:rFonts w:ascii="Arial" w:hAnsi="Arial" w:cs="Arial"/>
                                <w:noProof/>
                                <w:color w:val="002060"/>
                                <w:szCs w:val="24"/>
                                <w:u w:val="single"/>
                              </w:rPr>
                            </w:pPr>
                            <w:bookmarkStart w:id="50" w:name="_Toc420720683"/>
                            <w:bookmarkStart w:id="51" w:name="_Toc42072098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9.15pt;width:456.45pt;height:13.6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" stroked="f">
                <v:textbox inset="0,0,0,0">
                  <w:txbxContent>
                    <w:p w14:paraId="19224DC0" w14:textId="12BE09B3" w:rsidR="003920D4" w:rsidRPr="004F6186" w:rsidRDefault="003920D4" w:rsidP="004F6186">
                      <w:pPr>
                        <w:pStyle w:val="Descripcin"/>
                        <w:jc w:val="center"/>
                        <w:rPr>
                          <w:rFonts w:ascii="Arial" w:hAnsi="Arial" w:cs="Arial"/>
                          <w:noProof/>
                          <w:color w:val="002060"/>
                          <w:szCs w:val="24"/>
                          <w:u w:val="single"/>
                        </w:rPr>
                      </w:pPr>
                      <w:bookmarkStart w:id="56" w:name="_Toc420720683"/>
                      <w:bookmarkStart w:id="57" w:name="_Toc42072098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6"/>
                      <w:bookmarkEnd w:id="57"/>
                    </w:p>
                  </w:txbxContent>
                </v:textbox>
                <w10:wrap anchorx="margin"/>
              </v:shape>
            </w:pict>
          </mc:Fallback>
        </mc:AlternateContent>
      </w:r>
      <w:r w:rsidR="00B711C0" w:rsidRPr="00AF7D55">
        <w:t>Organigrama de la biblioteca</w:t>
      </w:r>
      <w:bookmarkEnd w:id="46"/>
      <w:bookmarkEnd w:id="47"/>
      <w:bookmarkEnd w:id="48"/>
      <w:bookmarkEnd w:id="49"/>
    </w:p>
    <w:p w14:paraId="0B7CDB59" w14:textId="77777777" w:rsidR="00A113B3" w:rsidRPr="00A113B3" w:rsidRDefault="00A113B3" w:rsidP="00A113B3"/>
    <w:p w14:paraId="3BE875C3" w14:textId="6F95566E" w:rsidR="00B711C0" w:rsidRDefault="00FD2765" w:rsidP="00354260">
      <w:pPr>
        <w:ind w:firstLine="360"/>
        <w:jc w:val="center"/>
      </w:pPr>
      <w:r>
        <w:pict w14:anchorId="3AA53955">
          <v:shape id="_x0000_i1025" type="#_x0000_t75" style="width:395.15pt;height:219.5pt;mso-position-horizontal-relative:text;mso-position-vertical-relative:text;mso-width-relative:page;mso-height-relative:page">
            <v:imagedata r:id="rId17" o:title="Orgranigrama"/>
          </v:shape>
        </w:pict>
      </w:r>
    </w:p>
    <w:p w14:paraId="1893B3AA" w14:textId="1B087B44" w:rsidR="00B711C0" w:rsidRPr="00C16536" w:rsidRDefault="00B711C0" w:rsidP="00354260">
      <w:pPr>
        <w:spacing w:line="360" w:lineRule="auto"/>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354260">
      <w:pPr>
        <w:spacing w:line="360" w:lineRule="auto"/>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7C4E39">
      <w:pPr>
        <w:pStyle w:val="Ttulo2"/>
        <w:numPr>
          <w:ilvl w:val="1"/>
          <w:numId w:val="37"/>
        </w:numPr>
        <w:spacing w:line="360" w:lineRule="auto"/>
        <w:ind w:left="709" w:hanging="709"/>
      </w:pPr>
      <w:bookmarkStart w:id="52" w:name="_Toc420717886"/>
      <w:bookmarkStart w:id="53" w:name="_Toc420718762"/>
      <w:bookmarkStart w:id="54" w:name="_Toc420720629"/>
      <w:r>
        <w:t>Cantidad de Alumnado de la Facultad Integral del Chaco</w:t>
      </w:r>
      <w:bookmarkEnd w:id="52"/>
      <w:bookmarkEnd w:id="53"/>
      <w:bookmarkEnd w:id="54"/>
    </w:p>
    <w:p w14:paraId="0FFF5E73" w14:textId="77777777" w:rsidR="00B711C0" w:rsidRPr="00C16536" w:rsidRDefault="00B711C0" w:rsidP="00354260">
      <w:pPr>
        <w:spacing w:line="360" w:lineRule="auto"/>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B02FCE" w:rsidRDefault="00B711C0" w:rsidP="00A113B3">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 xml:space="preserve">Administración </w:t>
            </w:r>
            <w:r w:rsidR="00A113B3">
              <w:rPr>
                <w:rFonts w:ascii="Arial" w:eastAsia="Times New Roman" w:hAnsi="Arial" w:cs="Arial"/>
                <w:color w:val="000000"/>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Default="00A113B3" w:rsidP="003027BC">
            <w:pPr>
              <w:keepNext/>
              <w:spacing w:after="0" w:line="240" w:lineRule="auto"/>
              <w:ind w:right="486"/>
              <w:jc w:val="right"/>
              <w:rPr>
                <w:rFonts w:ascii="Arial" w:eastAsia="Times New Roman" w:hAnsi="Arial" w:cs="Arial"/>
                <w:color w:val="000000"/>
                <w:lang w:eastAsia="es-ES"/>
              </w:rPr>
            </w:pPr>
            <w:r w:rsidRPr="00320DFE">
              <w:rPr>
                <w:rFonts w:ascii="Arial" w:hAnsi="Arial" w:cs="Arial"/>
                <w:b/>
                <w:sz w:val="24"/>
                <w:szCs w:val="24"/>
                <w:lang w:val="es-ES_tradnl"/>
              </w:rPr>
              <w:t>4064</w:t>
            </w:r>
          </w:p>
        </w:tc>
      </w:tr>
    </w:tbl>
    <w:p w14:paraId="56EAD0F1" w14:textId="6D05104E" w:rsidR="00B711C0" w:rsidRPr="003027BC" w:rsidRDefault="003027BC" w:rsidP="003027BC">
      <w:pPr>
        <w:pStyle w:val="Descripcin"/>
        <w:jc w:val="center"/>
        <w:rPr>
          <w:rFonts w:ascii="Arial" w:hAnsi="Arial" w:cs="Arial"/>
          <w:color w:val="002060"/>
          <w:szCs w:val="24"/>
        </w:rPr>
      </w:pPr>
      <w:bookmarkStart w:id="55" w:name="_Toc420720691"/>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55"/>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7C4E39">
      <w:pPr>
        <w:pStyle w:val="Ttulo2"/>
        <w:numPr>
          <w:ilvl w:val="1"/>
          <w:numId w:val="37"/>
        </w:numPr>
        <w:spacing w:line="360" w:lineRule="auto"/>
        <w:ind w:left="709" w:hanging="709"/>
      </w:pPr>
      <w:bookmarkStart w:id="56" w:name="_Toc405662005"/>
      <w:bookmarkStart w:id="57" w:name="_Toc420717887"/>
      <w:bookmarkStart w:id="58" w:name="_Toc420718763"/>
      <w:bookmarkStart w:id="59" w:name="_Toc420720630"/>
      <w:r w:rsidRPr="00D97286">
        <w:t xml:space="preserve">Horario de </w:t>
      </w:r>
      <w:bookmarkEnd w:id="56"/>
      <w:r w:rsidRPr="00D97286">
        <w:t>atención</w:t>
      </w:r>
      <w:bookmarkEnd w:id="57"/>
      <w:bookmarkEnd w:id="58"/>
      <w:bookmarkEnd w:id="59"/>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0B77CA" w:rsidRDefault="00B711C0" w:rsidP="00BA646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0B77CA" w:rsidRDefault="00B711C0" w:rsidP="00BA6465">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bl>
    <w:p w14:paraId="5BD7E3BA" w14:textId="0DC3DA88" w:rsidR="003027BC" w:rsidRPr="003027BC" w:rsidRDefault="003027BC" w:rsidP="003027BC">
      <w:pPr>
        <w:pStyle w:val="Descripcin"/>
        <w:jc w:val="center"/>
        <w:rPr>
          <w:color w:val="002060"/>
        </w:rPr>
      </w:pPr>
      <w:bookmarkStart w:id="60" w:name="_Toc420720692"/>
      <w:bookmarkStart w:id="61" w:name="_Toc405662006"/>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60"/>
    </w:p>
    <w:p w14:paraId="5BD60A70" w14:textId="77777777" w:rsidR="00B711C0" w:rsidRPr="00D97286" w:rsidRDefault="00B711C0" w:rsidP="00624ECE">
      <w:pPr>
        <w:pStyle w:val="Ttulo2"/>
        <w:numPr>
          <w:ilvl w:val="1"/>
          <w:numId w:val="37"/>
        </w:numPr>
        <w:spacing w:line="360" w:lineRule="auto"/>
        <w:ind w:left="709" w:hanging="709"/>
      </w:pPr>
      <w:bookmarkStart w:id="62" w:name="_Toc420717888"/>
      <w:bookmarkStart w:id="63" w:name="_Toc420718764"/>
      <w:bookmarkStart w:id="64" w:name="_Toc420720631"/>
      <w:r w:rsidRPr="00D97286">
        <w:t>Registro de usuarios</w:t>
      </w:r>
      <w:bookmarkEnd w:id="61"/>
      <w:bookmarkEnd w:id="62"/>
      <w:bookmarkEnd w:id="63"/>
      <w:bookmarkEnd w:id="64"/>
    </w:p>
    <w:p w14:paraId="3D5B437A" w14:textId="77777777" w:rsidR="00B711C0" w:rsidRPr="00957F77" w:rsidRDefault="00B711C0" w:rsidP="00B711C0">
      <w:pPr>
        <w:pStyle w:val="Prrafodelista"/>
        <w:numPr>
          <w:ilvl w:val="0"/>
          <w:numId w:val="12"/>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B711C0">
      <w:pPr>
        <w:pStyle w:val="Prrafodelista"/>
        <w:numPr>
          <w:ilvl w:val="0"/>
          <w:numId w:val="12"/>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B711C0">
      <w:pPr>
        <w:pStyle w:val="Prrafodelista"/>
        <w:numPr>
          <w:ilvl w:val="0"/>
          <w:numId w:val="12"/>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VI.- Por encontrarse culpable de alguna mutilación de material </w:t>
      </w:r>
      <w:proofErr w:type="spellStart"/>
      <w:r w:rsidRPr="003027BC">
        <w:rPr>
          <w:rFonts w:ascii="Arial" w:hAnsi="Arial" w:cs="Arial"/>
          <w:bCs/>
          <w:color w:val="000000"/>
          <w:sz w:val="22"/>
          <w:szCs w:val="21"/>
        </w:rPr>
        <w:t>bibliohemerográfico</w:t>
      </w:r>
      <w:proofErr w:type="spellEnd"/>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624ECE">
      <w:pPr>
        <w:pStyle w:val="Ttulo2"/>
        <w:numPr>
          <w:ilvl w:val="1"/>
          <w:numId w:val="37"/>
        </w:numPr>
        <w:spacing w:line="360" w:lineRule="auto"/>
        <w:ind w:left="709" w:hanging="709"/>
        <w:rPr>
          <w:rFonts w:ascii="Arial" w:hAnsi="Arial" w:cs="Arial"/>
          <w:color w:val="000000"/>
          <w:sz w:val="21"/>
          <w:szCs w:val="21"/>
        </w:rPr>
      </w:pPr>
      <w:bookmarkStart w:id="65" w:name="_Toc420717889"/>
      <w:bookmarkStart w:id="66" w:name="_Toc420718765"/>
      <w:bookmarkStart w:id="67" w:name="_Toc420720632"/>
      <w:r w:rsidRPr="00D97286">
        <w:t>Infraestructura</w:t>
      </w:r>
      <w:bookmarkEnd w:id="65"/>
      <w:bookmarkEnd w:id="66"/>
      <w:bookmarkEnd w:id="67"/>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3632" behindDoc="0" locked="0" layoutInCell="1" allowOverlap="1" wp14:anchorId="27F540CC" wp14:editId="740275B3">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E1CC86" id="Grupo 6" o:spid="_x0000_s1026" style="position:absolute;margin-left:405.9pt;margin-top:80.6pt;width:457.1pt;height:206.45pt;z-index:251651584;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20"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1" o:title="DSC01419"/>
                  <v:path arrowok="t"/>
                </v:shape>
                <w10:wrap type="square" anchorx="margin"/>
              </v:group>
            </w:pict>
          </mc:Fallback>
        </mc:AlternateContent>
      </w:r>
      <w:r>
        <w:rPr>
          <w:noProof/>
          <w:lang w:val="es-BO" w:eastAsia="es-BO"/>
        </w:rPr>
        <mc:AlternateContent>
          <mc:Choice Requires="wps">
            <w:drawing>
              <wp:anchor distT="0" distB="0" distL="114300" distR="114300" simplePos="0" relativeHeight="251659776" behindDoc="0" locked="0" layoutInCell="1" allowOverlap="1" wp14:anchorId="7E192E92" wp14:editId="1D6A507C">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3920D4" w:rsidRPr="0080101D" w:rsidRDefault="003920D4" w:rsidP="0080101D">
                            <w:pPr>
                              <w:pStyle w:val="Descripcin"/>
                              <w:jc w:val="center"/>
                              <w:rPr>
                                <w:rFonts w:ascii="Arial" w:hAnsi="Arial" w:cs="Arial"/>
                                <w:noProof/>
                                <w:color w:val="002060"/>
                                <w:szCs w:val="24"/>
                              </w:rPr>
                            </w:pPr>
                            <w:bookmarkStart w:id="68" w:name="_Toc420720684"/>
                            <w:bookmarkStart w:id="69" w:name="_Toc42072098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29" type="#_x0000_t202" style="position:absolute;left:0;text-align:left;margin-left:405.9pt;margin-top:58pt;width:457.1pt;height:18.4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dOwIAAH4EAAAOAAAAZHJzL2Uyb0RvYy54bWysVE1v2zAMvQ/YfxB0X5wPtO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" stroked="f">
                <v:textbox inset="0,0,0,0">
                  <w:txbxContent>
                    <w:p w14:paraId="725997F7" w14:textId="1A218E16" w:rsidR="003920D4" w:rsidRPr="0080101D" w:rsidRDefault="003920D4" w:rsidP="0080101D">
                      <w:pPr>
                        <w:pStyle w:val="Descripcin"/>
                        <w:jc w:val="center"/>
                        <w:rPr>
                          <w:rFonts w:ascii="Arial" w:hAnsi="Arial" w:cs="Arial"/>
                          <w:noProof/>
                          <w:color w:val="002060"/>
                          <w:szCs w:val="24"/>
                        </w:rPr>
                      </w:pPr>
                      <w:bookmarkStart w:id="76" w:name="_Toc420720684"/>
                      <w:bookmarkStart w:id="77" w:name="_Toc42072098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76"/>
                      <w:bookmarkEnd w:id="77"/>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0800" behindDoc="0" locked="0" layoutInCell="1" allowOverlap="1" wp14:anchorId="44A6DDB5" wp14:editId="129E73A6">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3920D4" w:rsidRPr="0080101D" w:rsidRDefault="003920D4" w:rsidP="0080101D">
                            <w:pPr>
                              <w:pStyle w:val="Descripcin"/>
                              <w:jc w:val="center"/>
                              <w:rPr>
                                <w:rFonts w:ascii="Arial" w:hAnsi="Arial" w:cs="Arial"/>
                                <w:noProof/>
                                <w:color w:val="002060"/>
                                <w:szCs w:val="24"/>
                              </w:rPr>
                            </w:pPr>
                            <w:bookmarkStart w:id="70" w:name="_Toc420720685"/>
                            <w:bookmarkStart w:id="71" w:name="_Toc42072098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0" type="#_x0000_t202" style="position:absolute;left:0;text-align:left;margin-left:2pt;margin-top:285.95pt;width:451.2pt;height:20.9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" stroked="f">
                <v:textbox inset="0,0,0,0">
                  <w:txbxContent>
                    <w:p w14:paraId="68E38F53" w14:textId="3CC7465F" w:rsidR="003920D4" w:rsidRPr="0080101D" w:rsidRDefault="003920D4" w:rsidP="0080101D">
                      <w:pPr>
                        <w:pStyle w:val="Descripcin"/>
                        <w:jc w:val="center"/>
                        <w:rPr>
                          <w:rFonts w:ascii="Arial" w:hAnsi="Arial" w:cs="Arial"/>
                          <w:noProof/>
                          <w:color w:val="002060"/>
                          <w:szCs w:val="24"/>
                        </w:rPr>
                      </w:pPr>
                      <w:bookmarkStart w:id="80" w:name="_Toc420720685"/>
                      <w:bookmarkStart w:id="81" w:name="_Toc42072098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80"/>
                      <w:bookmarkEnd w:id="81"/>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57728" behindDoc="0" locked="0" layoutInCell="1" allowOverlap="1" wp14:anchorId="52FC4CF1" wp14:editId="63C76F89">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1824" behindDoc="0" locked="0" layoutInCell="1" allowOverlap="1" wp14:anchorId="411DC798" wp14:editId="750EB880">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3920D4" w:rsidRPr="0080101D" w:rsidRDefault="003920D4" w:rsidP="0080101D">
                            <w:pPr>
                              <w:pStyle w:val="Descripcin"/>
                              <w:jc w:val="center"/>
                              <w:rPr>
                                <w:rFonts w:ascii="Castellar" w:hAnsi="Castellar" w:cs="Arial"/>
                                <w:noProof/>
                                <w:color w:val="002060"/>
                                <w:sz w:val="48"/>
                                <w:szCs w:val="48"/>
                              </w:rPr>
                            </w:pPr>
                            <w:bookmarkStart w:id="72" w:name="_Toc420720686"/>
                            <w:bookmarkStart w:id="73" w:name="_Toc42072098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1" type="#_x0000_t202" style="position:absolute;left:0;text-align:left;margin-left:402.3pt;margin-top:149pt;width:453.5pt;height:15.4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" stroked="f">
                <v:textbox inset="0,0,0,0">
                  <w:txbxContent>
                    <w:p w14:paraId="2CFB92C6" w14:textId="09FBC22A" w:rsidR="003920D4" w:rsidRPr="0080101D" w:rsidRDefault="003920D4" w:rsidP="0080101D">
                      <w:pPr>
                        <w:pStyle w:val="Descripcin"/>
                        <w:jc w:val="center"/>
                        <w:rPr>
                          <w:rFonts w:ascii="Castellar" w:hAnsi="Castellar" w:cs="Arial"/>
                          <w:noProof/>
                          <w:color w:val="002060"/>
                          <w:sz w:val="48"/>
                          <w:szCs w:val="48"/>
                        </w:rPr>
                      </w:pPr>
                      <w:bookmarkStart w:id="84" w:name="_Toc420720686"/>
                      <w:bookmarkStart w:id="85" w:name="_Toc42072098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84"/>
                      <w:bookmarkEnd w:id="85"/>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4656" behindDoc="0" locked="0" layoutInCell="1" allowOverlap="1" wp14:anchorId="1B3231C8" wp14:editId="50C90F9E">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4B4D3B" id="Grupo 9" o:spid="_x0000_s1026" style="position:absolute;margin-left:2.55pt;margin-top:169.8pt;width:453.5pt;height:302pt;z-index:251652608;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5"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6"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0B021E">
      <w:pPr>
        <w:pStyle w:val="Ttulo1"/>
        <w:numPr>
          <w:ilvl w:val="0"/>
          <w:numId w:val="37"/>
        </w:numPr>
        <w:spacing w:line="360" w:lineRule="auto"/>
        <w:ind w:left="426" w:hanging="426"/>
      </w:pPr>
      <w:bookmarkStart w:id="74" w:name="_Toc420717890"/>
      <w:bookmarkStart w:id="75" w:name="_Toc420718766"/>
      <w:bookmarkStart w:id="76" w:name="_Toc420720633"/>
      <w:r>
        <w:t xml:space="preserve">CAPITULO </w:t>
      </w:r>
      <w:r w:rsidR="00B711C0">
        <w:t>3</w:t>
      </w:r>
      <w:r>
        <w:t xml:space="preserve">: </w:t>
      </w:r>
      <w:r w:rsidR="00391491">
        <w:rPr>
          <w:caps w:val="0"/>
        </w:rPr>
        <w:t>Marco Teórico</w:t>
      </w:r>
      <w:bookmarkEnd w:id="74"/>
      <w:bookmarkEnd w:id="75"/>
      <w:bookmarkEnd w:id="76"/>
    </w:p>
    <w:p w14:paraId="465A7E6A" w14:textId="77777777" w:rsidR="00FB2322" w:rsidRDefault="000B021E" w:rsidP="000B021E">
      <w:pPr>
        <w:pStyle w:val="Ttulo2"/>
        <w:numPr>
          <w:ilvl w:val="1"/>
          <w:numId w:val="37"/>
        </w:numPr>
        <w:spacing w:after="240" w:line="360" w:lineRule="auto"/>
        <w:ind w:left="709" w:hanging="709"/>
      </w:pPr>
      <w:bookmarkStart w:id="77" w:name="_Toc420717891"/>
      <w:bookmarkStart w:id="78" w:name="_Toc420718767"/>
      <w:bookmarkStart w:id="79" w:name="_Toc420720634"/>
      <w:r>
        <w:t>Antecedentes</w:t>
      </w:r>
      <w:bookmarkEnd w:id="77"/>
      <w:bookmarkEnd w:id="78"/>
      <w:bookmarkEnd w:id="79"/>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w:t>
      </w:r>
      <w:proofErr w:type="spellStart"/>
      <w:r w:rsidRPr="007602A5">
        <w:rPr>
          <w:rFonts w:eastAsia="Times New Roman"/>
          <w:lang w:val="es-MX" w:eastAsia="es-MX"/>
        </w:rPr>
        <w:t>multi</w:t>
      </w:r>
      <w:proofErr w:type="spellEnd"/>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0B021E">
      <w:pPr>
        <w:pStyle w:val="Ttulo2"/>
        <w:numPr>
          <w:ilvl w:val="1"/>
          <w:numId w:val="37"/>
        </w:numPr>
        <w:spacing w:line="360" w:lineRule="auto"/>
        <w:ind w:left="709" w:hanging="709"/>
      </w:pPr>
      <w:bookmarkStart w:id="80" w:name="_Toc420717892"/>
      <w:bookmarkStart w:id="81" w:name="_Toc420718768"/>
      <w:bookmarkStart w:id="82" w:name="_Toc420720635"/>
      <w:r w:rsidRPr="00AF7D55">
        <w:rPr>
          <w:sz w:val="22"/>
          <w:szCs w:val="22"/>
        </w:rPr>
        <w:t>Estándares De Catalogación De Libros</w:t>
      </w:r>
      <w:bookmarkEnd w:id="80"/>
      <w:bookmarkEnd w:id="81"/>
      <w:bookmarkEnd w:id="82"/>
      <w:r>
        <w:t xml:space="preserve"> </w:t>
      </w:r>
    </w:p>
    <w:p w14:paraId="48594B93" w14:textId="77777777" w:rsidR="00AF7D55" w:rsidRPr="00391491" w:rsidRDefault="00AF7D55" w:rsidP="000B021E">
      <w:pPr>
        <w:pStyle w:val="Ttulo3"/>
        <w:numPr>
          <w:ilvl w:val="2"/>
          <w:numId w:val="37"/>
        </w:numPr>
        <w:spacing w:after="240" w:line="360" w:lineRule="auto"/>
        <w:ind w:left="851" w:hanging="851"/>
        <w:rPr>
          <w:sz w:val="22"/>
          <w:szCs w:val="22"/>
        </w:rPr>
      </w:pPr>
      <w:bookmarkStart w:id="83" w:name="_Toc420717893"/>
      <w:bookmarkStart w:id="84" w:name="_Toc420718769"/>
      <w:bookmarkStart w:id="85" w:name="_Toc420720636"/>
      <w:r w:rsidRPr="00391491">
        <w:rPr>
          <w:sz w:val="22"/>
          <w:szCs w:val="22"/>
        </w:rPr>
        <w:t>MARC21</w:t>
      </w:r>
      <w:bookmarkEnd w:id="83"/>
      <w:bookmarkEnd w:id="84"/>
      <w:bookmarkEnd w:id="85"/>
    </w:p>
    <w:p w14:paraId="24B51741" w14:textId="77777777" w:rsidR="00335D58" w:rsidRPr="00335D58" w:rsidRDefault="00335D58" w:rsidP="00335D58">
      <w:pPr>
        <w:pStyle w:val="Ttulo4"/>
        <w:numPr>
          <w:ilvl w:val="3"/>
          <w:numId w:val="37"/>
        </w:numPr>
        <w:spacing w:line="360" w:lineRule="auto"/>
        <w:ind w:left="1134" w:hanging="1134"/>
      </w:pPr>
      <w:bookmarkStart w:id="86" w:name="_Toc420718770"/>
      <w:bookmarkStart w:id="87" w:name="_Toc420720637"/>
      <w:r w:rsidRPr="00335D58">
        <w:t>Introducción.</w:t>
      </w:r>
      <w:bookmarkEnd w:id="86"/>
      <w:bookmarkEnd w:id="87"/>
    </w:p>
    <w:p w14:paraId="5249CBB7" w14:textId="77777777" w:rsidR="00AF7D55" w:rsidRPr="00AF7D55" w:rsidRDefault="00775CBF" w:rsidP="00AF7D55">
      <w:pPr>
        <w:spacing w:line="360" w:lineRule="auto"/>
      </w:pPr>
      <w:r>
        <w:t xml:space="preserve">El nombre </w:t>
      </w:r>
      <w:r w:rsidR="00AF7D55" w:rsidRPr="00AF7D55">
        <w:t xml:space="preserve">MARC es el acrónimo de Machine </w:t>
      </w:r>
      <w:proofErr w:type="spellStart"/>
      <w:r w:rsidR="00AF7D55" w:rsidRPr="00AF7D55">
        <w:t>Readable</w:t>
      </w:r>
      <w:proofErr w:type="spellEnd"/>
      <w:r w:rsidR="00AF7D55" w:rsidRPr="00AF7D55">
        <w:t xml:space="preserve"> </w:t>
      </w:r>
      <w:proofErr w:type="spellStart"/>
      <w:r w:rsidR="00AF7D55" w:rsidRPr="00AF7D55">
        <w:t>Cataloging</w:t>
      </w:r>
      <w:proofErr w:type="spellEnd"/>
      <w:r w:rsidR="00AF7D55" w:rsidRPr="00AF7D55">
        <w:t xml:space="preserve">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 xml:space="preserve">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w:t>
      </w:r>
      <w:proofErr w:type="spellStart"/>
      <w:r w:rsidRPr="00AF7D55">
        <w:t>Henriette</w:t>
      </w:r>
      <w:proofErr w:type="spellEnd"/>
      <w:r w:rsidRPr="00AF7D55">
        <w:t xml:space="preserve"> </w:t>
      </w:r>
      <w:proofErr w:type="spellStart"/>
      <w:r w:rsidRPr="00AF7D55">
        <w:t>Avram</w:t>
      </w:r>
      <w:proofErr w:type="spellEnd"/>
      <w:r w:rsidRPr="00AF7D55">
        <w:t>.</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F14370">
      <w:pPr>
        <w:pStyle w:val="Ttulo4"/>
        <w:numPr>
          <w:ilvl w:val="3"/>
          <w:numId w:val="37"/>
        </w:numPr>
        <w:ind w:left="1134" w:hanging="1134"/>
      </w:pPr>
      <w:bookmarkStart w:id="88" w:name="_Toc420718771"/>
      <w:bookmarkStart w:id="89" w:name="_Toc420720638"/>
      <w:r w:rsidRPr="00F14370">
        <w:t>Formatos</w:t>
      </w:r>
      <w:bookmarkEnd w:id="88"/>
      <w:bookmarkEnd w:id="89"/>
    </w:p>
    <w:p w14:paraId="62345BA2" w14:textId="77777777" w:rsidR="00AF7D55" w:rsidRPr="00AF7D55" w:rsidRDefault="00AF7D55" w:rsidP="00AF7D55">
      <w:pPr>
        <w:numPr>
          <w:ilvl w:val="0"/>
          <w:numId w:val="13"/>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AF7D55">
      <w:pPr>
        <w:numPr>
          <w:ilvl w:val="0"/>
          <w:numId w:val="14"/>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AF7D55">
      <w:pPr>
        <w:numPr>
          <w:ilvl w:val="0"/>
          <w:numId w:val="15"/>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AF7D55">
      <w:pPr>
        <w:numPr>
          <w:ilvl w:val="0"/>
          <w:numId w:val="16"/>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AF7D55">
      <w:pPr>
        <w:numPr>
          <w:ilvl w:val="0"/>
          <w:numId w:val="17"/>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F14370">
      <w:pPr>
        <w:pStyle w:val="Ttulo4"/>
        <w:numPr>
          <w:ilvl w:val="3"/>
          <w:numId w:val="37"/>
        </w:numPr>
        <w:ind w:left="1134" w:hanging="1134"/>
      </w:pPr>
      <w:bookmarkStart w:id="90" w:name="_Toc420718772"/>
      <w:bookmarkStart w:id="91" w:name="_Toc420720639"/>
      <w:r w:rsidRPr="00F14370">
        <w:t>Componentes</w:t>
      </w:r>
      <w:bookmarkEnd w:id="90"/>
      <w:bookmarkEnd w:id="91"/>
    </w:p>
    <w:p w14:paraId="4E436E03" w14:textId="77777777" w:rsidR="00AF7D55" w:rsidRPr="00F14370" w:rsidRDefault="00AF7D55" w:rsidP="00F14370">
      <w:pPr>
        <w:pStyle w:val="Ttulo5"/>
        <w:spacing w:line="360" w:lineRule="auto"/>
      </w:pPr>
      <w:bookmarkStart w:id="92" w:name="_Toc420718773"/>
      <w:r w:rsidRPr="00F14370">
        <w:rPr>
          <w:lang w:val="es-BO"/>
        </w:rPr>
        <w:t>Estructura del registro</w:t>
      </w:r>
      <w:bookmarkEnd w:id="92"/>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AF7D55">
      <w:pPr>
        <w:numPr>
          <w:ilvl w:val="0"/>
          <w:numId w:val="18"/>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AF7D55">
      <w:pPr>
        <w:numPr>
          <w:ilvl w:val="0"/>
          <w:numId w:val="19"/>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AF7D55">
      <w:pPr>
        <w:numPr>
          <w:ilvl w:val="0"/>
          <w:numId w:val="20"/>
        </w:numPr>
        <w:spacing w:line="360" w:lineRule="auto"/>
        <w:rPr>
          <w:lang w:val="es-BO"/>
        </w:rPr>
      </w:pPr>
      <w:r w:rsidRPr="00AF7D55">
        <w:rPr>
          <w:lang w:val="es-BO"/>
        </w:rPr>
        <w:t>Campos variables: hay dos tipos de campos variables:</w:t>
      </w:r>
    </w:p>
    <w:p w14:paraId="7D11FA0C" w14:textId="77777777" w:rsidR="00AF7D55" w:rsidRPr="00AF7D55" w:rsidRDefault="00AF7D55" w:rsidP="00AF7D55">
      <w:pPr>
        <w:numPr>
          <w:ilvl w:val="0"/>
          <w:numId w:val="20"/>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AF7D55">
      <w:pPr>
        <w:numPr>
          <w:ilvl w:val="0"/>
          <w:numId w:val="21"/>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bookmarkStart w:id="93" w:name="_Toc420718774"/>
      <w:r w:rsidRPr="00AF7D55">
        <w:rPr>
          <w:lang w:val="es-BO"/>
        </w:rPr>
        <w:t>Designación del contenido</w:t>
      </w:r>
      <w:bookmarkEnd w:id="93"/>
    </w:p>
    <w:p w14:paraId="32C8FF4F" w14:textId="77777777" w:rsidR="00AF7D55" w:rsidRPr="00AF7D55" w:rsidRDefault="00AF7D55" w:rsidP="00AF7D55">
      <w:pPr>
        <w:pStyle w:val="Prrafodelista"/>
        <w:numPr>
          <w:ilvl w:val="0"/>
          <w:numId w:val="23"/>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AF7D55">
      <w:pPr>
        <w:pStyle w:val="Prrafodelista"/>
        <w:numPr>
          <w:ilvl w:val="0"/>
          <w:numId w:val="23"/>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AF7D55">
      <w:pPr>
        <w:pStyle w:val="Prrafodelista"/>
        <w:numPr>
          <w:ilvl w:val="0"/>
          <w:numId w:val="23"/>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F14370">
      <w:pPr>
        <w:pStyle w:val="Ttulo4"/>
        <w:numPr>
          <w:ilvl w:val="3"/>
          <w:numId w:val="37"/>
        </w:numPr>
        <w:ind w:left="1134" w:hanging="1134"/>
        <w:rPr>
          <w:lang w:val="es-BO"/>
        </w:rPr>
      </w:pPr>
      <w:bookmarkStart w:id="94" w:name="_Toc420718775"/>
      <w:bookmarkStart w:id="95" w:name="_Toc420720640"/>
      <w:r w:rsidRPr="00AF7D55">
        <w:rPr>
          <w:lang w:val="es-BO"/>
        </w:rPr>
        <w:t>Contenido del registro</w:t>
      </w:r>
      <w:bookmarkEnd w:id="94"/>
      <w:bookmarkEnd w:id="95"/>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5AD1AD6F" w14:textId="49520D8D" w:rsidR="004305CB" w:rsidRPr="00FC796D" w:rsidRDefault="004305CB" w:rsidP="004305CB">
      <w:pPr>
        <w:pStyle w:val="Ttulo3"/>
        <w:numPr>
          <w:ilvl w:val="2"/>
          <w:numId w:val="37"/>
        </w:numPr>
        <w:spacing w:line="360" w:lineRule="auto"/>
        <w:ind w:left="851" w:hanging="851"/>
        <w:rPr>
          <w:shd w:val="clear" w:color="auto" w:fill="FFFFFF"/>
        </w:rPr>
      </w:pPr>
      <w:bookmarkStart w:id="96" w:name="_Toc420717894"/>
      <w:bookmarkStart w:id="97" w:name="_Toc420718776"/>
      <w:bookmarkStart w:id="98" w:name="_Toc420720641"/>
      <w:r w:rsidRPr="00FC796D">
        <w:rPr>
          <w:shd w:val="clear" w:color="auto" w:fill="FFFFFF"/>
        </w:rPr>
        <w:t>ISBN</w:t>
      </w:r>
      <w:bookmarkEnd w:id="96"/>
      <w:bookmarkEnd w:id="97"/>
      <w:bookmarkEnd w:id="98"/>
      <w:r w:rsidRPr="00FC796D">
        <w:rPr>
          <w:shd w:val="clear" w:color="auto" w:fill="FFFFFF"/>
        </w:rPr>
        <w:t xml:space="preserve"> </w:t>
      </w:r>
    </w:p>
    <w:p w14:paraId="38F771C9" w14:textId="77777777" w:rsidR="004305CB" w:rsidRPr="00FC796D" w:rsidRDefault="004305CB" w:rsidP="004305CB">
      <w:pPr>
        <w:spacing w:line="360" w:lineRule="auto"/>
        <w:rPr>
          <w:rFonts w:ascii="Arial" w:hAnsi="Arial" w:cs="Arial"/>
          <w:shd w:val="clear" w:color="auto" w:fill="FFFFFF"/>
        </w:rPr>
      </w:pPr>
      <w:r w:rsidRPr="00FC796D">
        <w:rPr>
          <w:rFonts w:ascii="Arial" w:hAnsi="Arial" w:cs="Arial"/>
          <w:shd w:val="clear" w:color="auto" w:fill="FFFFFF"/>
        </w:rPr>
        <w:t>El</w:t>
      </w:r>
      <w:r w:rsidRPr="00FC796D">
        <w:rPr>
          <w:rStyle w:val="apple-converted-space"/>
          <w:rFonts w:ascii="Arial" w:hAnsi="Arial" w:cs="Arial"/>
          <w:color w:val="252525"/>
          <w:shd w:val="clear" w:color="auto" w:fill="FFFFFF"/>
        </w:rPr>
        <w:t> “</w:t>
      </w:r>
      <w:r w:rsidRPr="00FC796D">
        <w:rPr>
          <w:rFonts w:ascii="Arial" w:hAnsi="Arial" w:cs="Arial"/>
          <w:b/>
          <w:bCs/>
          <w:iCs/>
          <w:shd w:val="clear" w:color="auto" w:fill="FFFFFF"/>
        </w:rPr>
        <w:t xml:space="preserve">International Standard Book </w:t>
      </w:r>
      <w:proofErr w:type="spellStart"/>
      <w:r w:rsidRPr="00FC796D">
        <w:rPr>
          <w:rFonts w:ascii="Arial" w:hAnsi="Arial" w:cs="Arial"/>
          <w:b/>
          <w:bCs/>
          <w:iCs/>
          <w:shd w:val="clear" w:color="auto" w:fill="FFFFFF"/>
        </w:rPr>
        <w:t>Number</w:t>
      </w:r>
      <w:proofErr w:type="spellEnd"/>
      <w:r w:rsidRPr="00FC796D">
        <w:rPr>
          <w:rFonts w:ascii="Arial" w:hAnsi="Arial" w:cs="Arial"/>
          <w:b/>
          <w:bCs/>
          <w:iCs/>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Estándar Internacional de Libros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o</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Internacional Normalizado del Libro</w:t>
      </w:r>
      <w:r w:rsidRPr="00FC796D">
        <w:rPr>
          <w:rFonts w:ascii="Arial" w:hAnsi="Arial" w:cs="Arial"/>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 xml:space="preserve">abreviado </w:t>
      </w:r>
      <w:r w:rsidRPr="00FC796D">
        <w:rPr>
          <w:rFonts w:ascii="Arial" w:hAnsi="Arial" w:cs="Arial"/>
          <w:b/>
          <w:bCs/>
          <w:shd w:val="clear" w:color="auto" w:fill="FFFFFF"/>
        </w:rPr>
        <w:t>ISBN</w:t>
      </w:r>
      <w:r w:rsidRPr="00FC796D">
        <w:rPr>
          <w:rFonts w:ascii="Arial" w:hAnsi="Arial" w:cs="Arial"/>
          <w:shd w:val="clear" w:color="auto" w:fill="FFFFFF"/>
        </w:rPr>
        <w:t>, es un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identificador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único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para libros, previsto para uso comercial. Fue creado en el</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Reino Unido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1966 por las librerías y papelerías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británicas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W. H. Smith</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y llamado originalmente</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 xml:space="preserve">Standard Book </w:t>
      </w:r>
      <w:proofErr w:type="spellStart"/>
      <w:r w:rsidRPr="00FC796D">
        <w:rPr>
          <w:rFonts w:ascii="Arial" w:hAnsi="Arial" w:cs="Arial"/>
          <w:iCs/>
          <w:shd w:val="clear" w:color="auto" w:fill="FFFFFF"/>
        </w:rPr>
        <w:t>Numbering</w:t>
      </w:r>
      <w:proofErr w:type="spellEnd"/>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 ‘numeración estándar de libros), abreviado SBN. Fue adoptado como estándar internacional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ISO 2108</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1970.</w:t>
      </w:r>
    </w:p>
    <w:p w14:paraId="07D50C88" w14:textId="5F96E1B4" w:rsidR="004305CB" w:rsidRPr="00FC796D" w:rsidRDefault="004305CB" w:rsidP="004305CB">
      <w:pPr>
        <w:pStyle w:val="Ttulo4"/>
        <w:numPr>
          <w:ilvl w:val="3"/>
          <w:numId w:val="37"/>
        </w:numPr>
        <w:ind w:left="993" w:hanging="993"/>
      </w:pPr>
      <w:bookmarkStart w:id="99" w:name="_Toc420718777"/>
      <w:bookmarkStart w:id="100" w:name="_Toc420720642"/>
      <w:r>
        <w:t>Estructura de u</w:t>
      </w:r>
      <w:r w:rsidRPr="00FC796D">
        <w:t>n I</w:t>
      </w:r>
      <w:r>
        <w:t>SBN</w:t>
      </w:r>
      <w:bookmarkEnd w:id="99"/>
      <w:bookmarkEnd w:id="100"/>
    </w:p>
    <w:p w14:paraId="134E6F16" w14:textId="77777777" w:rsidR="004305CB" w:rsidRPr="00FC796D" w:rsidRDefault="004305CB" w:rsidP="004305CB">
      <w:pPr>
        <w:spacing w:line="360" w:lineRule="auto"/>
        <w:rPr>
          <w:rFonts w:eastAsia="Times New Roman"/>
          <w:lang w:eastAsia="es-BO"/>
        </w:rPr>
      </w:pPr>
      <w:r w:rsidRPr="00FC796D">
        <w:rPr>
          <w:rFonts w:eastAsia="Times New Roman"/>
          <w:lang w:eastAsia="es-BO"/>
        </w:rPr>
        <w:t xml:space="preserve">Debido al crecimiento y al aumento de publicaciones a nivel mundial se </w:t>
      </w:r>
      <w:proofErr w:type="spellStart"/>
      <w:r w:rsidRPr="00FC796D">
        <w:rPr>
          <w:rFonts w:eastAsia="Times New Roman"/>
          <w:lang w:eastAsia="es-BO"/>
        </w:rPr>
        <w:t>llego</w:t>
      </w:r>
      <w:proofErr w:type="spellEnd"/>
      <w:r w:rsidRPr="00FC796D">
        <w:rPr>
          <w:rFonts w:eastAsia="Times New Roman"/>
          <w:lang w:eastAsia="es-BO"/>
        </w:rPr>
        <w:t xml:space="preserve"> a la necesidad de modificar la estructura numérica del I.S.B.N.</w:t>
      </w:r>
    </w:p>
    <w:p w14:paraId="430862E1"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FC796D">
        <w:rPr>
          <w:rFonts w:ascii="Arial" w:eastAsia="Times New Roman" w:hAnsi="Arial" w:cs="Arial"/>
          <w:color w:val="1D1D1D"/>
          <w:lang w:eastAsia="es-BO"/>
        </w:rPr>
        <w:t>Hasta el 31 de diciembre de 2006 el ISBN comprendía solo de diez dígitos; actualmente el registro tiene 13 dígitos, el mismo que está dividido de la siguiente manera:</w:t>
      </w:r>
    </w:p>
    <w:p w14:paraId="33C61AF2" w14:textId="4470B916"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 xml:space="preserve">Primer Identificador </w:t>
      </w:r>
      <w:r w:rsidR="004305CB" w:rsidRPr="004305CB">
        <w:rPr>
          <w:rFonts w:ascii="Arial" w:eastAsia="Times New Roman" w:hAnsi="Arial" w:cs="Arial"/>
          <w:b/>
          <w:color w:val="002060"/>
          <w:lang w:eastAsia="es-BO"/>
        </w:rPr>
        <w:t>(978):</w:t>
      </w:r>
      <w:r w:rsidR="004305CB"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3 dígitos que identifica internacionalmente el sector del libro. Actualmente corresponde el 978 y posteriormente se llegara a utilizar el 979.</w:t>
      </w:r>
    </w:p>
    <w:p w14:paraId="52047B26" w14:textId="06D542D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Segundo Identificador (99905 – 99954):</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5 dígitos, que identifica al país o área geográfica. Actualmente Bolivia está utilizando dos prefijos de país.</w:t>
      </w:r>
    </w:p>
    <w:p w14:paraId="10F5345A" w14:textId="41AAAAA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Tercer Identificador (0 -79 -975):</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dígitos variables que identifican a la editorial o al editor – autor, el mismo que es asignado de acuerdo a la producción editorial.</w:t>
      </w:r>
    </w:p>
    <w:p w14:paraId="29E6287A" w14:textId="3C02764C"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Cuarto Identificador (000 -00-0):</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Estos dígitos nos ayudan a identificar un título determinado.</w:t>
      </w:r>
    </w:p>
    <w:p w14:paraId="7DABAA9B"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QUINTO IDENTIFICADOR:</w:t>
      </w:r>
      <w:r w:rsidRPr="004305CB">
        <w:rPr>
          <w:rFonts w:ascii="Arial" w:eastAsia="Times New Roman" w:hAnsi="Arial" w:cs="Arial"/>
          <w:color w:val="002060"/>
          <w:lang w:eastAsia="es-BO"/>
        </w:rPr>
        <w:t xml:space="preserve"> </w:t>
      </w:r>
      <w:r w:rsidRPr="00FC796D">
        <w:rPr>
          <w:rFonts w:ascii="Arial" w:eastAsia="Times New Roman" w:hAnsi="Arial" w:cs="Arial"/>
          <w:color w:val="1D1D1D"/>
          <w:lang w:eastAsia="es-BO"/>
        </w:rPr>
        <w:t>Este último dígito es de control que nos permite verificar de forma automática la secuencia del número de I.S.B.N.</w:t>
      </w:r>
    </w:p>
    <w:p w14:paraId="3DBCF7CA" w14:textId="1D917B13" w:rsidR="004305CB" w:rsidRPr="00FC796D" w:rsidRDefault="004305CB" w:rsidP="004305CB">
      <w:pPr>
        <w:pStyle w:val="Ttulo4"/>
        <w:numPr>
          <w:ilvl w:val="3"/>
          <w:numId w:val="37"/>
        </w:numPr>
        <w:spacing w:line="360" w:lineRule="auto"/>
        <w:ind w:left="851" w:hanging="851"/>
        <w:rPr>
          <w:rStyle w:val="Textoennegrita"/>
          <w:rFonts w:ascii="Arial" w:eastAsia="Times New Roman" w:hAnsi="Arial" w:cs="Arial"/>
          <w:bCs w:val="0"/>
          <w:color w:val="1D1D1D"/>
          <w:sz w:val="22"/>
          <w:szCs w:val="22"/>
          <w:lang w:eastAsia="es-BO"/>
        </w:rPr>
      </w:pPr>
      <w:bookmarkStart w:id="101" w:name="_Toc420718778"/>
      <w:bookmarkStart w:id="102" w:name="_Toc420720643"/>
      <w:r w:rsidRPr="00FC796D">
        <w:rPr>
          <w:rFonts w:eastAsia="Times New Roman"/>
          <w:lang w:eastAsia="es-BO"/>
        </w:rPr>
        <w:t xml:space="preserve">Alcance </w:t>
      </w:r>
      <w:r>
        <w:rPr>
          <w:rFonts w:eastAsia="Times New Roman"/>
          <w:lang w:eastAsia="es-BO"/>
        </w:rPr>
        <w:t>del</w:t>
      </w:r>
      <w:r w:rsidRPr="00FC796D">
        <w:rPr>
          <w:rFonts w:eastAsia="Times New Roman"/>
          <w:lang w:eastAsia="es-BO"/>
        </w:rPr>
        <w:t xml:space="preserve"> Código I</w:t>
      </w:r>
      <w:r>
        <w:rPr>
          <w:rFonts w:eastAsia="Times New Roman"/>
          <w:lang w:eastAsia="es-BO"/>
        </w:rPr>
        <w:t>SBN</w:t>
      </w:r>
      <w:bookmarkEnd w:id="101"/>
      <w:bookmarkEnd w:id="102"/>
    </w:p>
    <w:p w14:paraId="157AE76A" w14:textId="2841BA7D"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 xml:space="preserve">¿Qué </w:t>
      </w:r>
      <w:r>
        <w:rPr>
          <w:rStyle w:val="Textoennegrita"/>
          <w:rFonts w:ascii="Arial" w:eastAsiaTheme="majorEastAsia" w:hAnsi="Arial" w:cs="Arial"/>
          <w:color w:val="002060"/>
          <w:sz w:val="22"/>
          <w:szCs w:val="22"/>
        </w:rPr>
        <w:t>d</w:t>
      </w:r>
      <w:r w:rsidRPr="004305CB">
        <w:rPr>
          <w:rStyle w:val="Textoennegrita"/>
          <w:rFonts w:ascii="Arial" w:eastAsiaTheme="majorEastAsia" w:hAnsi="Arial" w:cs="Arial"/>
          <w:color w:val="002060"/>
          <w:sz w:val="22"/>
          <w:szCs w:val="22"/>
        </w:rPr>
        <w:t xml:space="preserve">ebe </w:t>
      </w:r>
      <w:r>
        <w:rPr>
          <w:rStyle w:val="Textoennegrita"/>
          <w:rFonts w:ascii="Arial" w:eastAsiaTheme="majorEastAsia" w:hAnsi="Arial" w:cs="Arial"/>
          <w:color w:val="002060"/>
          <w:sz w:val="22"/>
          <w:szCs w:val="22"/>
        </w:rPr>
        <w:t>l</w:t>
      </w:r>
      <w:r w:rsidRPr="004305CB">
        <w:rPr>
          <w:rStyle w:val="Textoennegrita"/>
          <w:rFonts w:ascii="Arial" w:eastAsiaTheme="majorEastAsia" w:hAnsi="Arial" w:cs="Arial"/>
          <w:color w:val="002060"/>
          <w:sz w:val="22"/>
          <w:szCs w:val="22"/>
        </w:rPr>
        <w:t>levar I</w:t>
      </w:r>
      <w:r>
        <w:rPr>
          <w:rStyle w:val="Textoennegrita"/>
          <w:rFonts w:ascii="Arial" w:eastAsiaTheme="majorEastAsia" w:hAnsi="Arial" w:cs="Arial"/>
          <w:color w:val="002060"/>
          <w:sz w:val="22"/>
          <w:szCs w:val="22"/>
        </w:rPr>
        <w:t>SBN</w:t>
      </w:r>
      <w:r w:rsidRPr="004305CB">
        <w:rPr>
          <w:rStyle w:val="Textoennegrita"/>
          <w:rFonts w:ascii="Arial" w:eastAsiaTheme="majorEastAsia" w:hAnsi="Arial" w:cs="Arial"/>
          <w:color w:val="002060"/>
          <w:sz w:val="22"/>
          <w:szCs w:val="22"/>
        </w:rPr>
        <w:t>?</w:t>
      </w:r>
    </w:p>
    <w:p w14:paraId="270C779F"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editados en el país, que no sean publicaciones periódicas, producidos en soporte papel o en medios electromagnéticos y en cualquier formato.</w:t>
      </w:r>
    </w:p>
    <w:p w14:paraId="2455C563"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 UNESCO define el Libro: como una publicación impresa no periódica que consta como mínimo de 49 páginas, sin contar las de cubierta.</w:t>
      </w:r>
    </w:p>
    <w:p w14:paraId="09822A67" w14:textId="048BB99A"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(no publicitarios ni temporales).</w:t>
      </w:r>
    </w:p>
    <w:p w14:paraId="61A1772D" w14:textId="7F5BFA05"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en casetes.</w:t>
      </w:r>
    </w:p>
    <w:p w14:paraId="0A65D750" w14:textId="0693910C"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Mapas.</w:t>
      </w:r>
    </w:p>
    <w:p w14:paraId="0001C300" w14:textId="66303D51"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que no sean libros, pero incluyan texto, gráficos estadísticos, imágenes móviles, obras de referencia, etcétera, y su contenido ofrezca información similar a la de los libros o educativa.</w:t>
      </w:r>
    </w:p>
    <w:p w14:paraId="5EA28D8C" w14:textId="63AD42F6"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material electrónico, como cintas, CD-ROM, obras monográficas publicadas en Internet, etc.</w:t>
      </w:r>
    </w:p>
    <w:p w14:paraId="1D1D16B2" w14:textId="08EEBED9"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multimedia de venta en librerías o grandes almacenes: películas y videos educativos, diapositivas escolares, políticas, teatrales, etc.</w:t>
      </w:r>
    </w:p>
    <w:p w14:paraId="7FFC5C0A" w14:textId="4A1C3863"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Braille.</w:t>
      </w:r>
    </w:p>
    <w:p w14:paraId="0F63E060" w14:textId="37AC1897" w:rsidR="004305CB" w:rsidRPr="00FC796D" w:rsidRDefault="004305CB" w:rsidP="004305CB">
      <w:pPr>
        <w:pStyle w:val="NormalWeb"/>
        <w:numPr>
          <w:ilvl w:val="0"/>
          <w:numId w:val="40"/>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Micro formas.</w:t>
      </w:r>
    </w:p>
    <w:p w14:paraId="05A3765B" w14:textId="77777777"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¿QUÉ NO DEBE LLEVAR ISBN?</w:t>
      </w:r>
    </w:p>
    <w:p w14:paraId="6B002C5D"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Las publicaciones periódicas, las hojas sueltas, los plegables, las publicaciones inferiores a cuatro páginas sin contar las de cubierta, los balances y estatutos de sociedades, las guías, planos, las postales, las estrictamente publicitarias y las publicaciones efímeras.</w:t>
      </w:r>
    </w:p>
    <w:p w14:paraId="00B2EB8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periódicas.</w:t>
      </w:r>
    </w:p>
    <w:p w14:paraId="6B02DB6E"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Agendas, calendarios y almanaques.</w:t>
      </w:r>
    </w:p>
    <w:p w14:paraId="67A9040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Álbumes de cromos, de fotos, sellos, etc., que no incluyan texto.</w:t>
      </w:r>
    </w:p>
    <w:p w14:paraId="5A0D13C1"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Anuarios telefónicos.</w:t>
      </w:r>
    </w:p>
    <w:p w14:paraId="42BBB35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de librerías y editoriales.</w:t>
      </w:r>
    </w:p>
    <w:p w14:paraId="35DB335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comerciales y publicitarios.</w:t>
      </w:r>
    </w:p>
    <w:p w14:paraId="354CA529"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Estatutos de sociedades.</w:t>
      </w:r>
    </w:p>
    <w:p w14:paraId="5868DD9A"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turísticos.</w:t>
      </w:r>
    </w:p>
    <w:p w14:paraId="4A0A3044"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publicitarios y de carácter temporal: cancioneros, cinematográficos, deportivos, escolares, políticos, teatrales, propagandísticos, etc.</w:t>
      </w:r>
    </w:p>
    <w:p w14:paraId="03EA79F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Guiones de cine, radio y televisión.</w:t>
      </w:r>
    </w:p>
    <w:p w14:paraId="5554F934"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de colorear y de calcomanías.</w:t>
      </w:r>
    </w:p>
    <w:p w14:paraId="37E913E3"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con motivos publicitarios o temporales (ediciones especiales para determinados colectivos, de regalo, etc.).</w:t>
      </w:r>
    </w:p>
    <w:p w14:paraId="03ACB6B2"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Listas de precios.</w:t>
      </w:r>
    </w:p>
    <w:p w14:paraId="13E98C3B"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Manuales de usuario de materiales que no sean libros.</w:t>
      </w:r>
    </w:p>
    <w:p w14:paraId="01B56471"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que acompañan a periódicos y revistas.</w:t>
      </w:r>
    </w:p>
    <w:p w14:paraId="26DAEE9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docentes de uso interno en centros de enseñanza.</w:t>
      </w:r>
    </w:p>
    <w:p w14:paraId="37FFB86D"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Memorias Institucionales y materiales de régimen interno de instituciones o asociaciones, salvo las que tienen contenidos o lineamientos fuera de los tradicionales.</w:t>
      </w:r>
    </w:p>
    <w:p w14:paraId="6853067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Música impresa (partituras).</w:t>
      </w:r>
    </w:p>
    <w:p w14:paraId="542BC70A"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Pasatiempos (crucigramas, sopas de letras, etc.</w:t>
      </w:r>
    </w:p>
    <w:p w14:paraId="2E7FB33C"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estudio.</w:t>
      </w:r>
    </w:p>
    <w:p w14:paraId="740BCE26"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actos culturales, de fiestas, conmemorativos, cinematográficos, deportivos, de conciertos, teatrales, etc.</w:t>
      </w:r>
    </w:p>
    <w:p w14:paraId="03F08158"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informáticos.</w:t>
      </w:r>
    </w:p>
    <w:p w14:paraId="3C9EB20F" w14:textId="77777777" w:rsidR="004305CB" w:rsidRPr="00FC796D" w:rsidRDefault="004305CB" w:rsidP="004305CB">
      <w:pPr>
        <w:pStyle w:val="NormalWeb"/>
        <w:numPr>
          <w:ilvl w:val="0"/>
          <w:numId w:val="3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Tarjetas postales, láminas, carteles, etc.</w:t>
      </w:r>
    </w:p>
    <w:p w14:paraId="3CCC6560" w14:textId="5D60F987" w:rsidR="004305CB" w:rsidRPr="004305CB" w:rsidRDefault="004305CB" w:rsidP="004305CB">
      <w:pPr>
        <w:pStyle w:val="Ttulo4"/>
        <w:numPr>
          <w:ilvl w:val="3"/>
          <w:numId w:val="37"/>
        </w:numPr>
        <w:ind w:left="1134" w:hanging="1134"/>
        <w:rPr>
          <w:rStyle w:val="Textoennegrita"/>
          <w:rFonts w:ascii="Arial" w:hAnsi="Arial" w:cs="Arial"/>
          <w:color w:val="002060"/>
          <w:sz w:val="22"/>
          <w:szCs w:val="22"/>
        </w:rPr>
      </w:pPr>
      <w:bookmarkStart w:id="103" w:name="ventaja"/>
      <w:bookmarkStart w:id="104" w:name="_Toc420718779"/>
      <w:bookmarkStart w:id="105" w:name="_Toc420720644"/>
      <w:bookmarkEnd w:id="103"/>
      <w:r w:rsidRPr="004305CB">
        <w:rPr>
          <w:rStyle w:val="Textoennegrita"/>
          <w:rFonts w:ascii="Arial" w:hAnsi="Arial" w:cs="Arial"/>
          <w:color w:val="002060"/>
          <w:sz w:val="22"/>
          <w:szCs w:val="22"/>
        </w:rPr>
        <w:t>Ventajas De ISBN</w:t>
      </w:r>
      <w:bookmarkEnd w:id="104"/>
      <w:bookmarkEnd w:id="105"/>
    </w:p>
    <w:p w14:paraId="0859E6E6"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control de inventario, gracias a los directorios del ISBN.</w:t>
      </w:r>
    </w:p>
    <w:p w14:paraId="7BFBC2EB"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Permite la asignación del código de barras, requisito indispensable para el funcionamiento de los terminales de punto de venta electrónicos en las librerías de cualquier país.</w:t>
      </w:r>
    </w:p>
    <w:p w14:paraId="0471A883"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la identificación de la obra dentro y fuera de Bolivia, por lo que resulta un método rápido y eficaz para realizar el pedido y la distribución de libros.</w:t>
      </w:r>
    </w:p>
    <w:p w14:paraId="175A55E0" w14:textId="77777777" w:rsidR="004305CB" w:rsidRPr="00FC796D" w:rsidRDefault="004305CB" w:rsidP="00595BF4">
      <w:pPr>
        <w:pStyle w:val="NormalWeb"/>
        <w:numPr>
          <w:ilvl w:val="0"/>
          <w:numId w:val="41"/>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registro de información con el uso del lector de código de barras</w:t>
      </w:r>
    </w:p>
    <w:p w14:paraId="4308E2DF" w14:textId="654C6FD3" w:rsidR="00234A05" w:rsidRDefault="00234A05" w:rsidP="00234A05">
      <w:pPr>
        <w:pStyle w:val="Ttulo2"/>
        <w:numPr>
          <w:ilvl w:val="1"/>
          <w:numId w:val="37"/>
        </w:numPr>
        <w:spacing w:line="360" w:lineRule="auto"/>
        <w:ind w:left="851" w:hanging="851"/>
      </w:pPr>
      <w:bookmarkStart w:id="106" w:name="_Toc420717895"/>
      <w:bookmarkStart w:id="107" w:name="_Toc420718780"/>
      <w:bookmarkStart w:id="108" w:name="_Toc420720645"/>
      <w:r>
        <w:t>Derechos de Autor</w:t>
      </w:r>
      <w:bookmarkEnd w:id="106"/>
      <w:bookmarkEnd w:id="107"/>
      <w:bookmarkEnd w:id="108"/>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E608FB">
      <w:pPr>
        <w:pStyle w:val="Ttulo3"/>
        <w:numPr>
          <w:ilvl w:val="2"/>
          <w:numId w:val="37"/>
        </w:numPr>
        <w:spacing w:after="240" w:line="360" w:lineRule="auto"/>
        <w:ind w:left="851" w:hanging="851"/>
      </w:pPr>
      <w:bookmarkStart w:id="109" w:name="_Toc420717896"/>
      <w:bookmarkStart w:id="110" w:name="_Toc420718781"/>
      <w:bookmarkStart w:id="111" w:name="_Toc420720646"/>
      <w:r w:rsidRPr="00391491">
        <w:t>Convenio de Berna</w:t>
      </w:r>
      <w:bookmarkEnd w:id="109"/>
      <w:bookmarkEnd w:id="110"/>
      <w:bookmarkEnd w:id="111"/>
    </w:p>
    <w:p w14:paraId="5D8E9792" w14:textId="77777777" w:rsidR="00280411" w:rsidRDefault="00280411" w:rsidP="00280411">
      <w:pPr>
        <w:spacing w:line="360" w:lineRule="auto"/>
      </w:pPr>
      <w:r>
        <w:t>Completado en PARIS el 4 de mayo de 1896, revisado en BERLIN el 13 de noviembre de</w:t>
      </w:r>
      <w:r w:rsidR="00B07668">
        <w:t xml:space="preserve"> </w:t>
      </w:r>
      <w:r>
        <w:t>1908, completado en BERNA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4259B02E" w14:textId="77777777" w:rsidR="00280411" w:rsidRDefault="00280411" w:rsidP="00280411">
      <w:pPr>
        <w:spacing w:line="360" w:lineRule="auto"/>
      </w:pPr>
      <w:r>
        <w:t>Los países de la Unión, animados por el mutuo deseo de proteger del modo más eficaz y</w:t>
      </w:r>
      <w:r w:rsidR="00B07668">
        <w:t xml:space="preserve"> </w:t>
      </w:r>
      <w:r>
        <w:t>uniforme posible los derechos de los autores sobre sus obras literarias y artísticas,</w:t>
      </w:r>
      <w:r w:rsidR="00B07668">
        <w:t xml:space="preserve"> </w:t>
      </w:r>
      <w:r>
        <w:t>reconociendo la importancia de los trabajos de la Conferencia de Revisión celebrada en</w:t>
      </w:r>
      <w:r w:rsidR="00B07668">
        <w:t xml:space="preserve"> </w:t>
      </w:r>
      <w:r>
        <w:t>Estocolmo en 1967, han resuelto revisar el Acta adoptada por la Conferencia de Estocolmo,</w:t>
      </w:r>
      <w:r w:rsidR="00B07668">
        <w:t xml:space="preserve"> </w:t>
      </w:r>
      <w:r>
        <w:t>manteniendo sin modificación los Artículos 1 a 20 y 22 a 26de esa Acta. En consecuencia,</w:t>
      </w:r>
      <w:r w:rsidR="00B07668">
        <w:t xml:space="preserve"> </w:t>
      </w:r>
      <w:r>
        <w:t>los Plenipotenciarios que suscriben, luego de haber sido reconocidos y aceptados en debida</w:t>
      </w:r>
      <w:r w:rsidR="00B07668">
        <w:t xml:space="preserve"> </w:t>
      </w:r>
      <w:r>
        <w:t>forma los plenos poderes presentados, han convenido lo siguiente:</w:t>
      </w:r>
    </w:p>
    <w:p w14:paraId="05C89D05" w14:textId="77777777" w:rsidR="00280411" w:rsidRPr="00624ECE" w:rsidRDefault="00280411" w:rsidP="00280411">
      <w:pPr>
        <w:spacing w:line="360" w:lineRule="auto"/>
        <w:rPr>
          <w:b/>
          <w:color w:val="002060"/>
        </w:rPr>
      </w:pPr>
      <w:r w:rsidRPr="00624ECE">
        <w:rPr>
          <w:b/>
          <w:color w:val="002060"/>
        </w:rPr>
        <w:t>Artículo 1º.- Constitución de una Unión</w:t>
      </w:r>
    </w:p>
    <w:p w14:paraId="33AC6E90" w14:textId="77777777" w:rsidR="0080101D" w:rsidRDefault="00280411" w:rsidP="00280411">
      <w:pPr>
        <w:spacing w:line="360" w:lineRule="auto"/>
      </w:pPr>
      <w:r>
        <w:t>Los países a los cuales se aplica el presente Convenio están constituidos en Unión para la</w:t>
      </w:r>
      <w:r w:rsidR="00B07668">
        <w:t xml:space="preserve"> </w:t>
      </w:r>
      <w:r>
        <w:t>protección de los derechos de los autores sobre sus obras literarias y artísticas.</w:t>
      </w:r>
    </w:p>
    <w:p w14:paraId="041C625F" w14:textId="77777777" w:rsidR="0080101D" w:rsidRDefault="0080101D" w:rsidP="00280411">
      <w:pPr>
        <w:spacing w:line="360" w:lineRule="auto"/>
      </w:pPr>
    </w:p>
    <w:p w14:paraId="4FF68065" w14:textId="77777777" w:rsidR="0080101D" w:rsidRDefault="0080101D" w:rsidP="00280411">
      <w:pPr>
        <w:spacing w:line="360" w:lineRule="auto"/>
      </w:pPr>
    </w:p>
    <w:p w14:paraId="3919E82B" w14:textId="791A6187" w:rsidR="00280411" w:rsidRPr="00624ECE" w:rsidRDefault="00280411" w:rsidP="00280411">
      <w:pPr>
        <w:spacing w:line="360" w:lineRule="auto"/>
        <w:rPr>
          <w:b/>
          <w:color w:val="002060"/>
        </w:rPr>
      </w:pPr>
      <w:r w:rsidRPr="00624ECE">
        <w:rPr>
          <w:b/>
          <w:color w:val="002060"/>
        </w:rPr>
        <w:t>Artículo 2º.- Obras protegidas</w:t>
      </w:r>
    </w:p>
    <w:p w14:paraId="31EC7CFC" w14:textId="77777777" w:rsidR="00280411" w:rsidRDefault="00280411" w:rsidP="00280411">
      <w:pPr>
        <w:spacing w:line="360" w:lineRule="auto"/>
      </w:pPr>
      <w:r>
        <w:t>1) Los términos « obras literarias y artísticas » comprenden todas las producciones en el</w:t>
      </w:r>
      <w:r w:rsidR="00B07668">
        <w:t xml:space="preserve"> </w:t>
      </w:r>
      <w:r>
        <w:t>campo literario, científico y artístico, cualquiera que sea el modo o forma de expresión, tales</w:t>
      </w:r>
    </w:p>
    <w:p w14:paraId="58838E56" w14:textId="77777777" w:rsidR="00280411" w:rsidRDefault="00280411" w:rsidP="00280411">
      <w:pPr>
        <w:spacing w:line="360" w:lineRule="auto"/>
      </w:pPr>
      <w:r>
        <w:t>como los libros, folletos y otros escritos; las conferencias, alocuciones, sermones y otras</w:t>
      </w:r>
      <w:r w:rsidR="00B07668">
        <w:t xml:space="preserve"> </w:t>
      </w:r>
      <w:r>
        <w:t>obras de la misma naturaleza; las obras dramáticas o dramático-musicales; las obras</w:t>
      </w:r>
      <w:r w:rsidR="00B07668">
        <w:t xml:space="preserve"> </w:t>
      </w:r>
      <w:r>
        <w:t>coreográficas y las pantomimas; las composiciones musicales con o sin letra; las obras</w:t>
      </w:r>
      <w:r w:rsidR="00B07668">
        <w:t xml:space="preserve"> </w:t>
      </w:r>
      <w:r>
        <w:t>cinematográficas, a las cuales se asimilan las obras expresadas por procedimiento análogo a</w:t>
      </w:r>
      <w:r w:rsidR="00B07668">
        <w:t xml:space="preserve"> </w:t>
      </w:r>
      <w:r>
        <w:t>la cinematografía; las obras de dibujo, pintura, arquitectura, escultura, grabado, litografía; las</w:t>
      </w:r>
      <w:r w:rsidR="00B07668">
        <w:t xml:space="preserve">  </w:t>
      </w:r>
      <w:r>
        <w:t>obras fotográficas a las cuales se asimilan las expresadas por procedimiento análogo a la</w:t>
      </w:r>
      <w:r w:rsidR="00B07668">
        <w:t xml:space="preserve"> </w:t>
      </w:r>
      <w:r>
        <w:t>fotografía; las obras de artes aplicadas; las ilustraciones, mapas, planos, croquis y obras</w:t>
      </w:r>
      <w:r w:rsidR="00B07668">
        <w:t xml:space="preserve"> </w:t>
      </w:r>
      <w:r>
        <w:t>plásticas relativos a la geografía, a la topografía, a la arquitectura o a las ciencias.</w:t>
      </w:r>
    </w:p>
    <w:p w14:paraId="49F85B53" w14:textId="77777777" w:rsidR="00280411" w:rsidRDefault="00280411" w:rsidP="00280411">
      <w:pPr>
        <w:spacing w:line="360" w:lineRule="auto"/>
      </w:pPr>
      <w:r>
        <w:t>2) Sin embargo, queda reservada a las legislaciones de los países de la Unión la facultad de</w:t>
      </w:r>
      <w:r w:rsidR="00B07668">
        <w:t xml:space="preserve"> </w:t>
      </w:r>
      <w:r>
        <w:t>establecer que las obras literarias y artísticas o algunos de sus géneros no estarán protegidos</w:t>
      </w:r>
      <w:r w:rsidR="00B07668">
        <w:t xml:space="preserve"> </w:t>
      </w:r>
      <w:r>
        <w:t>mientras no hayan sido fijados en un soporte material.</w:t>
      </w:r>
    </w:p>
    <w:p w14:paraId="57D45013" w14:textId="77777777" w:rsidR="00280411" w:rsidRDefault="00280411" w:rsidP="00280411">
      <w:pPr>
        <w:spacing w:line="360" w:lineRule="auto"/>
      </w:pPr>
      <w:r>
        <w:t>3) Estarán protegidas como obras originales, sin perjuicio de los derechos del autor de la obra</w:t>
      </w:r>
      <w:r w:rsidR="00B07668">
        <w:t xml:space="preserve"> </w:t>
      </w:r>
      <w:r>
        <w:t>original, las traducciones, adaptaciones, arreglos musicales y demás transformaciones de una</w:t>
      </w:r>
      <w:r w:rsidR="00B07668">
        <w:t xml:space="preserve"> </w:t>
      </w:r>
      <w:r>
        <w:t>obra literaria o artística.</w:t>
      </w:r>
    </w:p>
    <w:p w14:paraId="0710C957" w14:textId="77777777" w:rsidR="00280411" w:rsidRDefault="00280411" w:rsidP="00280411">
      <w:pPr>
        <w:spacing w:line="360" w:lineRule="auto"/>
      </w:pPr>
      <w:r>
        <w:t>4) Queda reservada a las legislaciones de los países de la Unión la facultad de determinar la</w:t>
      </w:r>
      <w:r w:rsidR="00B07668">
        <w:t xml:space="preserve"> </w:t>
      </w:r>
      <w:r>
        <w:t>protección que han de conceder a los textos oficiales de orden legislativo, administrativo o</w:t>
      </w:r>
      <w:r w:rsidR="00B07668">
        <w:t xml:space="preserve"> </w:t>
      </w:r>
      <w:r>
        <w:t>judicial, así como a las traducciones oficiales de estos textos.</w:t>
      </w:r>
    </w:p>
    <w:p w14:paraId="2A08B951" w14:textId="77777777" w:rsidR="00280411" w:rsidRDefault="00280411" w:rsidP="00280411">
      <w:pPr>
        <w:spacing w:line="360" w:lineRule="auto"/>
      </w:pPr>
      <w:r>
        <w:t>5) Las colecciones de obras literarias o artísticas tales como las enciclopedias y antologías</w:t>
      </w:r>
      <w:r w:rsidR="00B07668">
        <w:t xml:space="preserve"> </w:t>
      </w:r>
      <w:r>
        <w:t>que, por la selección o disposición de las materias, constituyan creaciones intelectuales</w:t>
      </w:r>
      <w:r w:rsidR="00B07668">
        <w:t xml:space="preserve"> </w:t>
      </w:r>
      <w:r>
        <w:t>estarán protegidas como tales, sin perjuicio de los derechos de los autores sobre cada una de</w:t>
      </w:r>
      <w:r w:rsidR="00B07668">
        <w:t xml:space="preserve"> </w:t>
      </w:r>
      <w:r>
        <w:t>las obras que forman parte de estas colecciones.</w:t>
      </w:r>
    </w:p>
    <w:p w14:paraId="2BBA206F" w14:textId="77777777" w:rsidR="00B07668" w:rsidRDefault="00B07668" w:rsidP="00B07668">
      <w:pPr>
        <w:spacing w:line="360" w:lineRule="auto"/>
      </w:pPr>
      <w:r>
        <w:t>6) Las obras antes mencionadas gozarán de protección en todos los países de la Unión. Esta protección beneficiará al autor y a sus derechohabientes.</w:t>
      </w:r>
    </w:p>
    <w:p w14:paraId="1E7B0B28" w14:textId="77777777" w:rsidR="00B07668" w:rsidRDefault="00B07668" w:rsidP="00B07668">
      <w:pPr>
        <w:spacing w:line="360" w:lineRule="auto"/>
      </w:pPr>
      <w:r>
        <w:t>7) Queda reservada a las legislaciones de los países de la Unión la facultad de regular lo concerniente a las obras de artes aplicadas y a los dibujos y modelos industriales, así como lo relativo a los requisitos de protección de estas obras, dibujos y modelos, teniendo en cuenta las disposiciones del artículo 74 del presente Convenio. Para las obras protegidas únicamente como dibujos y modelos en el país de origen no se puede reclamar en otro país de la Unión más que la protección especial concedida en este país a los dibujos y modelos; sin embargo, si tal protección especial no se concede en este país, las obras serán protegidas como obras artísticas.</w:t>
      </w:r>
    </w:p>
    <w:p w14:paraId="7167C649" w14:textId="77777777" w:rsidR="00B07668" w:rsidRDefault="00B07668" w:rsidP="00B07668">
      <w:pPr>
        <w:spacing w:line="360" w:lineRule="auto"/>
      </w:pPr>
      <w:r>
        <w:t>8) La protección del presente Convenio no se aplicará a las noticias del día ni de los sucesos que tengan el carácter de simples informaciones de prensa.</w:t>
      </w:r>
    </w:p>
    <w:p w14:paraId="352EC6AC" w14:textId="77777777" w:rsidR="00B07668" w:rsidRPr="00624ECE" w:rsidRDefault="00B07668" w:rsidP="00B07668">
      <w:pPr>
        <w:spacing w:line="360" w:lineRule="auto"/>
        <w:rPr>
          <w:b/>
          <w:color w:val="002060"/>
        </w:rPr>
      </w:pPr>
      <w:r w:rsidRPr="00624ECE">
        <w:rPr>
          <w:b/>
          <w:color w:val="002060"/>
        </w:rPr>
        <w:t>Artículo 2 bis.- Posibilidad de limitar la protección de algunas obras.</w:t>
      </w:r>
    </w:p>
    <w:p w14:paraId="5E887A8A" w14:textId="77777777" w:rsidR="00B07668" w:rsidRDefault="00B07668" w:rsidP="00B07668">
      <w:pPr>
        <w:spacing w:line="360" w:lineRule="auto"/>
      </w:pPr>
      <w:r>
        <w:t>1) Se reserva a las legislaciones de los países de la Unión la facultad de excluir, total o parcialmente, de la protección prevista en el artículo anterior a los discursos políticos y los pronunciados en debates judiciales.</w:t>
      </w:r>
    </w:p>
    <w:p w14:paraId="34D1F9F8" w14:textId="58F15FB4" w:rsidR="00B07668" w:rsidRDefault="00B07668" w:rsidP="00B07668">
      <w:pPr>
        <w:spacing w:line="360" w:lineRule="auto"/>
      </w:pPr>
      <w:r>
        <w:t xml:space="preserve">2) Se reserva también a las legislaciones de los países de la Unión la facultad de establecer las condiciones en las que las conferencias, alocuciones y otras obras de la misma naturaleza, pronunciadas en público, podrán ser reproducidas por la prensa, radiodifundidas, transmitidas por hilo al público y ser objeto de las comunicaciones públicas a las que se refiere el artículo 11bis. </w:t>
      </w:r>
      <w:r w:rsidR="00A806AA">
        <w:t>Punto</w:t>
      </w:r>
      <w:r>
        <w:t xml:space="preserve"> 1) del presente Convenio, cuando tal utilización es justificada por el fin informativo que se persigue.</w:t>
      </w:r>
    </w:p>
    <w:p w14:paraId="766F5FE7" w14:textId="77777777" w:rsidR="00B07668" w:rsidRDefault="00B07668" w:rsidP="00B07668">
      <w:pPr>
        <w:spacing w:line="360" w:lineRule="auto"/>
      </w:pPr>
      <w:r>
        <w:t>3) Sin embargo, el autor gozará del derecho exclusivo de reunir en colección las obras mencionadas en los párrafos precedentes.</w:t>
      </w:r>
    </w:p>
    <w:p w14:paraId="29BF25B1" w14:textId="77777777" w:rsidR="00B07668" w:rsidRPr="00624ECE" w:rsidRDefault="00B07668" w:rsidP="00B07668">
      <w:pPr>
        <w:spacing w:line="360" w:lineRule="auto"/>
        <w:rPr>
          <w:b/>
          <w:color w:val="002060"/>
        </w:rPr>
      </w:pPr>
      <w:r w:rsidRPr="00624ECE">
        <w:rPr>
          <w:b/>
          <w:color w:val="002060"/>
        </w:rPr>
        <w:t>Artículo 3.- Criterios para la protección</w:t>
      </w:r>
    </w:p>
    <w:p w14:paraId="2515CC0C" w14:textId="77777777" w:rsidR="00B07668" w:rsidRDefault="00B07668" w:rsidP="00B07668">
      <w:pPr>
        <w:spacing w:line="360" w:lineRule="auto"/>
      </w:pPr>
      <w:r>
        <w:t>1) Estarán protegidos en virtud del presente Convenio:</w:t>
      </w:r>
    </w:p>
    <w:p w14:paraId="5041AC8B" w14:textId="77777777" w:rsidR="00B07668" w:rsidRDefault="00B07668" w:rsidP="00B07668">
      <w:pPr>
        <w:spacing w:line="360" w:lineRule="auto"/>
      </w:pPr>
      <w:r>
        <w:t>a) los autores nacionales de alguno de los países de la Unión, por sus obras, publicadas o no;</w:t>
      </w:r>
    </w:p>
    <w:p w14:paraId="02853594" w14:textId="77777777" w:rsidR="00B07668" w:rsidRDefault="00B07668" w:rsidP="00B07668">
      <w:pPr>
        <w:spacing w:line="360" w:lineRule="auto"/>
      </w:pPr>
      <w:r>
        <w:t>b) los autores que no sean nacionales de alguno de los países de la Unión, por las obras que hayan publicado por primera vez en alguno de estos países o, simultáneamente, en un país que no pertenezca a la Unión y en un país de la Unión.</w:t>
      </w:r>
    </w:p>
    <w:p w14:paraId="4B652384" w14:textId="77777777" w:rsidR="00B07668" w:rsidRDefault="00B07668" w:rsidP="00B07668">
      <w:pPr>
        <w:spacing w:line="360" w:lineRule="auto"/>
      </w:pPr>
      <w:r>
        <w:t>2) Los autores no nacionales de alguno de los países de la Unión, pero que tengan su residencia habitual en alguno de ellos están asimilados a los nacionales de dicho país en lo que se refiere a la aplicación del presente Convenio.</w:t>
      </w:r>
    </w:p>
    <w:p w14:paraId="02105401" w14:textId="77777777" w:rsidR="00B07668" w:rsidRDefault="00B07668" w:rsidP="00B07668">
      <w:pPr>
        <w:spacing w:line="360" w:lineRule="auto"/>
      </w:pPr>
      <w:r>
        <w:t>3) Se entiende por « obras publicadas », las que han sido editadas con el consentimiento de sus autores, cualquiera sea el modo de fabricación de los ejemplares, siempre que la cantidad de éstos puesta a disposición del público satisfaga razonablemente sus necesidades, estimadas de acuerdo con la índole de la obra. No constituyen publicación la representación de una obra dramática, dramático-musical o cinematográfica, la ejecución de una obra musical, la recitación pública de una obra literaria, la transmisión o radiodifusión de las obras literarias o artísticas, la exposición de una obra de arte ni la construcción de una obra arquitectónica.</w:t>
      </w:r>
    </w:p>
    <w:p w14:paraId="477354B3" w14:textId="77777777" w:rsidR="00B07668" w:rsidRDefault="00B07668" w:rsidP="00B07668">
      <w:pPr>
        <w:spacing w:line="360" w:lineRule="auto"/>
      </w:pPr>
      <w:r>
        <w:t>4) Será considerada como publicada simultáneamente en varios países toda obra aparecida en dos o más de ellos dentro de los treinta días siguientes a su primera publicación.</w:t>
      </w:r>
    </w:p>
    <w:p w14:paraId="2E85228F" w14:textId="77777777" w:rsidR="00B07668" w:rsidRDefault="00B07668" w:rsidP="00B07668">
      <w:pPr>
        <w:spacing w:line="360" w:lineRule="auto"/>
      </w:pPr>
      <w:r>
        <w:t>Artículo 4.- Criterios para la protección de obras cinematográficas, obras arquitectónicas y algunas obras de artes gráficas y plásticas</w:t>
      </w:r>
    </w:p>
    <w:p w14:paraId="448B9606" w14:textId="77777777" w:rsidR="00B07668" w:rsidRDefault="00B07668" w:rsidP="00B07668">
      <w:pPr>
        <w:spacing w:line="360" w:lineRule="auto"/>
      </w:pPr>
      <w:r>
        <w:t>Estarán protegidos en virtud del presente Convenio, aunque no concurran las condiciones</w:t>
      </w:r>
      <w:r w:rsidR="001365CB">
        <w:t xml:space="preserve"> </w:t>
      </w:r>
      <w:r>
        <w:t>previstas en el artículo 3:</w:t>
      </w:r>
    </w:p>
    <w:p w14:paraId="3A07485C" w14:textId="77777777" w:rsidR="00B07668" w:rsidRDefault="00B07668" w:rsidP="00B07668">
      <w:pPr>
        <w:spacing w:line="360" w:lineRule="auto"/>
      </w:pPr>
      <w:r>
        <w:t>a) los autores de las obras cinematográficas cuyo productor tenga su sede o residencia habitual en alguno de los países de la Unión;</w:t>
      </w:r>
    </w:p>
    <w:p w14:paraId="446FC5A4" w14:textId="77777777" w:rsidR="00B07668" w:rsidRDefault="00B07668" w:rsidP="00B07668">
      <w:pPr>
        <w:spacing w:line="360" w:lineRule="auto"/>
      </w:pPr>
      <w:r>
        <w:t>b) los autores de obras arquitectónicas edificadas en un país de la Unión o de obras de artes gráficas y plásticas incorporadas a un inmueble sito en un país de la Unión.</w:t>
      </w:r>
    </w:p>
    <w:p w14:paraId="0EFE04B7" w14:textId="77777777" w:rsidR="00B07668" w:rsidRDefault="00B07668" w:rsidP="00B07668">
      <w:pPr>
        <w:spacing w:line="360" w:lineRule="auto"/>
      </w:pPr>
      <w:r>
        <w:t>Artículo 5.- Derechos Garantizados</w:t>
      </w:r>
    </w:p>
    <w:p w14:paraId="420795AE" w14:textId="77777777" w:rsidR="00B07668" w:rsidRDefault="00B07668" w:rsidP="00B07668">
      <w:pPr>
        <w:spacing w:line="360" w:lineRule="auto"/>
      </w:pPr>
      <w:r>
        <w:t>1) Los autores gozarán, en lo que concierne a las obras protegidas en virtud del presente Convenio, en los países de la Unión que no sean el país de origen de la obra, de los derechos que las leyes respectivas conceden en la actualidad o concedan en lo sucesivo a los nacionales, así como de los derechos especialmente establecidos por el presente Convenio.</w:t>
      </w:r>
    </w:p>
    <w:p w14:paraId="38060CB4" w14:textId="77777777" w:rsidR="00B07668" w:rsidRDefault="00B07668" w:rsidP="00B07668">
      <w:pPr>
        <w:spacing w:line="360" w:lineRule="auto"/>
      </w:pPr>
      <w:r>
        <w:t>2) El goce y el ejercicio de estos derechos no estarán subordinados a ninguna formalidad y ambos son independientes de la existencia de protección en el país de origen de la obra. Por lo demás, sin perjuicio de las estipulaciones del presente Convenio, la extensión de la protección así como los medios procesales acordados al autor para la defensa de sus derechos se regirán exclusivamente por la legislación del país en que se reclama la protección.</w:t>
      </w:r>
    </w:p>
    <w:p w14:paraId="5B221CB9" w14:textId="77777777" w:rsidR="00B07668" w:rsidRDefault="00B07668" w:rsidP="00B07668">
      <w:pPr>
        <w:spacing w:line="360" w:lineRule="auto"/>
      </w:pPr>
      <w:r>
        <w:t xml:space="preserve">3) La protección en el país de origen se regirá por la legislación nacional. Sin embargo, aun cuando el autor no sea nacional del país de origen de la obra protegida por el presente Convenio, tendrá en ese país los mismos derechos que los autores nacionales. </w:t>
      </w:r>
    </w:p>
    <w:p w14:paraId="3EA89123" w14:textId="77777777" w:rsidR="0080101D" w:rsidRDefault="0080101D" w:rsidP="00B07668">
      <w:pPr>
        <w:spacing w:line="360" w:lineRule="auto"/>
      </w:pPr>
    </w:p>
    <w:p w14:paraId="46B4BC0D" w14:textId="77777777" w:rsidR="00B07668" w:rsidRDefault="00B07668" w:rsidP="00B07668">
      <w:pPr>
        <w:spacing w:line="360" w:lineRule="auto"/>
      </w:pPr>
      <w:r>
        <w:t>4) Se considera país de origen:</w:t>
      </w:r>
    </w:p>
    <w:p w14:paraId="1E9F0635" w14:textId="77777777" w:rsidR="00B07668" w:rsidRDefault="00B07668" w:rsidP="00B07668">
      <w:pPr>
        <w:spacing w:line="360" w:lineRule="auto"/>
      </w:pPr>
      <w:r>
        <w:t>a) para las obras publicadas por primera vez en alguno de los países de la Unión, este país; sin embargo, cuando se trate de obras publicadas simultáneamente en varios países de la Unión que admitan términos de protección diferentes, aquél de entre ellos que conceda el término de protección más corto;</w:t>
      </w:r>
    </w:p>
    <w:p w14:paraId="55BDDDAB" w14:textId="77777777" w:rsidR="00B07668" w:rsidRDefault="00B07668" w:rsidP="00B07668">
      <w:pPr>
        <w:spacing w:line="360" w:lineRule="auto"/>
      </w:pPr>
      <w:r>
        <w:t>b) para las obras publicadas simultáneamente en un país que no pertenezca a la Unión y en un país de la Unión, este último país;</w:t>
      </w:r>
    </w:p>
    <w:p w14:paraId="6FEDCEB9" w14:textId="77777777" w:rsidR="00B07668" w:rsidRDefault="00B07668" w:rsidP="00B07668">
      <w:pPr>
        <w:spacing w:line="360" w:lineRule="auto"/>
      </w:pPr>
      <w:r>
        <w:t>c) para las obras no publicadas o para las obras publicadas por primera vez en un país que no</w:t>
      </w:r>
      <w:r w:rsidR="009727DD">
        <w:t xml:space="preserve"> </w:t>
      </w:r>
      <w:r>
        <w:t>pertenezca a la Unión, sin publicación simultánea en un país de la Unión, el país de la Unión</w:t>
      </w:r>
      <w:r w:rsidR="009727DD">
        <w:t xml:space="preserve"> </w:t>
      </w:r>
      <w:r>
        <w:t>a que pertenezca el autor; sin embargo;</w:t>
      </w:r>
    </w:p>
    <w:p w14:paraId="112074BD" w14:textId="77777777" w:rsidR="00B07668" w:rsidRDefault="00B07668" w:rsidP="00B07668">
      <w:pPr>
        <w:spacing w:line="360" w:lineRule="auto"/>
      </w:pPr>
      <w:r>
        <w:t xml:space="preserve">i) </w:t>
      </w:r>
      <w:proofErr w:type="gramStart"/>
      <w:r>
        <w:t>si</w:t>
      </w:r>
      <w:proofErr w:type="gramEnd"/>
      <w:r>
        <w:t xml:space="preserve"> se trata de obras cinematográficas cuyo productor tenga su sede o su residencia habitual</w:t>
      </w:r>
      <w:r w:rsidR="009727DD">
        <w:t xml:space="preserve"> </w:t>
      </w:r>
      <w:r>
        <w:t>en un país de la Unión, éste será el país de origen, y</w:t>
      </w:r>
      <w:r w:rsidR="009727DD">
        <w:t xml:space="preserve"> </w:t>
      </w:r>
      <w:r>
        <w:t>ii) si se trata de obras arquitectónicas edificadas en un país de la Unión o de obras de artes</w:t>
      </w:r>
      <w:r w:rsidR="009727DD">
        <w:t xml:space="preserve"> </w:t>
      </w:r>
      <w:r>
        <w:t>gráficas y plásticas incorporadas a un inmueble sito en un país de la Unión, éste será el país</w:t>
      </w:r>
      <w:r w:rsidR="009727DD">
        <w:t xml:space="preserve"> </w:t>
      </w:r>
      <w:r>
        <w:t>de origen.</w:t>
      </w:r>
    </w:p>
    <w:p w14:paraId="252B2EEF" w14:textId="77777777" w:rsidR="00B07668" w:rsidRDefault="00B07668" w:rsidP="00B07668">
      <w:pPr>
        <w:spacing w:line="360" w:lineRule="auto"/>
      </w:pPr>
      <w:r>
        <w:t>Artículo 6.- Posibilidad de restringir la protección con respecto a determinadas obras</w:t>
      </w:r>
      <w:r w:rsidR="001365CB">
        <w:t xml:space="preserve"> </w:t>
      </w:r>
      <w:r>
        <w:t>de nacionales de algunos países que no pertenezcan a la Unión.</w:t>
      </w:r>
    </w:p>
    <w:p w14:paraId="04B44A1D" w14:textId="77777777" w:rsidR="00B07668" w:rsidRDefault="00B07668" w:rsidP="00B07668">
      <w:pPr>
        <w:spacing w:line="360" w:lineRule="auto"/>
      </w:pPr>
      <w:r>
        <w:t>Si un país que no pertenezca a la Unión no protege suficientemente las obras de los autores</w:t>
      </w:r>
      <w:r w:rsidR="001365CB">
        <w:t xml:space="preserve"> </w:t>
      </w:r>
      <w:r>
        <w:t>pertenecientes a alguno de los países de la Unión, este país podrá restringir la protección de</w:t>
      </w:r>
      <w:r w:rsidR="001365CB">
        <w:t xml:space="preserve"> </w:t>
      </w:r>
      <w:r>
        <w:t xml:space="preserve">las obras cuyos autores sean, en el momento de su primera </w:t>
      </w:r>
      <w:r w:rsidR="001365CB">
        <w:t xml:space="preserve">publicación, nacionales de aquel </w:t>
      </w:r>
      <w:r>
        <w:t>otro país y no tengan su residencia habitual en alguno de los países de la Unión. Si el país en</w:t>
      </w:r>
      <w:r w:rsidR="001365CB">
        <w:t xml:space="preserve"> </w:t>
      </w:r>
      <w:r>
        <w:t>que la obra se publicó por primera vez hace uso de esta facultad, los demás países de la</w:t>
      </w:r>
      <w:r w:rsidR="001365CB">
        <w:t xml:space="preserve"> </w:t>
      </w:r>
      <w:r>
        <w:t>Unión no estarán obligados a conceder a las obras que de esta manera hayan quedado</w:t>
      </w:r>
      <w:r w:rsidR="001365CB">
        <w:t xml:space="preserve"> </w:t>
      </w:r>
      <w:r>
        <w:t>sometidas a un trato especial una protección más amplia que la concedida en aquel país.</w:t>
      </w:r>
    </w:p>
    <w:p w14:paraId="63D4BB83" w14:textId="77777777" w:rsidR="0080101D" w:rsidRDefault="0080101D" w:rsidP="00B07668">
      <w:pPr>
        <w:spacing w:line="360" w:lineRule="auto"/>
      </w:pPr>
    </w:p>
    <w:p w14:paraId="138BF25C" w14:textId="77777777" w:rsidR="001365CB" w:rsidRDefault="001365CB" w:rsidP="00A86E18">
      <w:pPr>
        <w:pStyle w:val="Ttulo2"/>
        <w:numPr>
          <w:ilvl w:val="1"/>
          <w:numId w:val="37"/>
        </w:numPr>
        <w:ind w:left="709" w:hanging="709"/>
      </w:pPr>
      <w:bookmarkStart w:id="112" w:name="_Toc420717897"/>
      <w:bookmarkStart w:id="113" w:name="_Toc420718782"/>
      <w:bookmarkStart w:id="114" w:name="_Toc420720647"/>
      <w:r>
        <w:t>Herramientas a Utilizar</w:t>
      </w:r>
      <w:bookmarkEnd w:id="112"/>
      <w:bookmarkEnd w:id="113"/>
      <w:bookmarkEnd w:id="114"/>
    </w:p>
    <w:p w14:paraId="081508D7" w14:textId="77777777" w:rsidR="00A86E18" w:rsidRDefault="00A86E18" w:rsidP="00A86E18"/>
    <w:p w14:paraId="0C68B55E" w14:textId="428896BA" w:rsidR="00A86E18" w:rsidRPr="00BC4040" w:rsidRDefault="00A86E18" w:rsidP="00A86E18">
      <w:pPr>
        <w:pStyle w:val="Ttulo3"/>
        <w:numPr>
          <w:ilvl w:val="2"/>
          <w:numId w:val="37"/>
        </w:numPr>
        <w:spacing w:line="360" w:lineRule="auto"/>
        <w:ind w:left="851" w:hanging="851"/>
      </w:pPr>
      <w:bookmarkStart w:id="115" w:name="_Toc420720648"/>
      <w:r w:rsidRPr="00BC4040">
        <w:t>Base de datos</w:t>
      </w:r>
      <w:bookmarkEnd w:id="115"/>
    </w:p>
    <w:p w14:paraId="28029EDB" w14:textId="0A879969" w:rsidR="00A86E18" w:rsidRPr="00A86E18" w:rsidRDefault="00A86E18" w:rsidP="00A86E18">
      <w:pPr>
        <w:spacing w:line="360" w:lineRule="auto"/>
      </w:pPr>
      <w:r w:rsidRPr="00A86E18">
        <w:t>Una</w:t>
      </w:r>
      <w:r w:rsidRPr="00A86E18">
        <w:rPr>
          <w:rStyle w:val="apple-converted-space"/>
          <w:rFonts w:ascii="Arial" w:hAnsi="Arial" w:cs="Arial"/>
          <w:color w:val="252525"/>
          <w:szCs w:val="20"/>
        </w:rPr>
        <w:t> </w:t>
      </w:r>
      <w:r w:rsidRPr="00A86E18">
        <w:rPr>
          <w:bCs/>
        </w:rPr>
        <w:t>base de datos</w:t>
      </w:r>
      <w:r w:rsidRPr="00A86E18">
        <w:rPr>
          <w:rStyle w:val="apple-converted-space"/>
          <w:rFonts w:ascii="Arial" w:hAnsi="Arial" w:cs="Arial"/>
          <w:color w:val="252525"/>
          <w:szCs w:val="20"/>
        </w:rPr>
        <w:t> </w:t>
      </w:r>
      <w:r w:rsidRPr="00A86E18">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w:t>
      </w:r>
      <w:r w:rsidRPr="00A86E18">
        <w:rPr>
          <w:rStyle w:val="apple-converted-space"/>
          <w:rFonts w:ascii="Arial" w:hAnsi="Arial" w:cs="Arial"/>
          <w:color w:val="252525"/>
          <w:szCs w:val="20"/>
        </w:rPr>
        <w:t> </w:t>
      </w:r>
      <w:r w:rsidRPr="00A86E18">
        <w:t>informática</w:t>
      </w:r>
      <w:r w:rsidRPr="00A86E18">
        <w:rPr>
          <w:rStyle w:val="apple-converted-space"/>
          <w:rFonts w:ascii="Arial" w:hAnsi="Arial" w:cs="Arial"/>
          <w:szCs w:val="20"/>
        </w:rPr>
        <w:t> </w:t>
      </w:r>
      <w:r w:rsidRPr="00A86E18">
        <w:t>y la</w:t>
      </w:r>
      <w:r w:rsidRPr="00A86E18">
        <w:rPr>
          <w:rStyle w:val="apple-converted-space"/>
          <w:rFonts w:ascii="Arial" w:hAnsi="Arial" w:cs="Arial"/>
          <w:szCs w:val="20"/>
        </w:rPr>
        <w:t> </w:t>
      </w:r>
      <w:r w:rsidRPr="00A86E18">
        <w:t>electrónica, la mayoría de las bases de datos están en formato digital, siendo este un componente electrónico, y por ende se ha desarrollado y se ofrece un amplio rango de soluciones al problema del almacenamiento de datos.</w:t>
      </w:r>
    </w:p>
    <w:p w14:paraId="07950AE2" w14:textId="483611F1" w:rsidR="00A86E18" w:rsidRPr="00A86E18" w:rsidRDefault="00A86E18" w:rsidP="00A86E18">
      <w:pPr>
        <w:spacing w:line="360" w:lineRule="auto"/>
      </w:pPr>
      <w:r w:rsidRPr="00A86E18">
        <w:t>Existen</w:t>
      </w:r>
      <w:r w:rsidRPr="00A86E18">
        <w:rPr>
          <w:rStyle w:val="apple-converted-space"/>
          <w:rFonts w:ascii="Arial" w:hAnsi="Arial" w:cs="Arial"/>
          <w:szCs w:val="20"/>
        </w:rPr>
        <w:t> </w:t>
      </w:r>
      <w:r w:rsidRPr="00A86E18">
        <w:t>programas</w:t>
      </w:r>
      <w:r w:rsidRPr="00A86E18">
        <w:rPr>
          <w:rStyle w:val="apple-converted-space"/>
          <w:rFonts w:ascii="Arial" w:hAnsi="Arial" w:cs="Arial"/>
          <w:szCs w:val="20"/>
        </w:rPr>
        <w:t> </w:t>
      </w:r>
      <w:r w:rsidRPr="00A86E18">
        <w:t>denominados</w:t>
      </w:r>
      <w:r w:rsidRPr="00A86E18">
        <w:rPr>
          <w:rStyle w:val="apple-converted-space"/>
          <w:rFonts w:ascii="Arial" w:hAnsi="Arial" w:cs="Arial"/>
          <w:szCs w:val="20"/>
        </w:rPr>
        <w:t> </w:t>
      </w:r>
      <w:r w:rsidRPr="00A86E18">
        <w:t>sistemas gestores de bases de datos, abreviado DBMS, que permiten almacenar y posteriormente acceder a los datos de forma rápida y estructurada. Las propiedades de estos DBMS, así como su utilización y administración, se estudian dentro del ámbito de la informática.</w:t>
      </w:r>
    </w:p>
    <w:p w14:paraId="7BCF32F9" w14:textId="77777777" w:rsidR="00A86E18" w:rsidRPr="00A86E18" w:rsidRDefault="00A86E18" w:rsidP="00A86E18">
      <w:pPr>
        <w:spacing w:line="360" w:lineRule="auto"/>
      </w:pPr>
      <w:r w:rsidRPr="00A86E18">
        <w:t>Las aplicaciones más usuales son para la gestión de empresas e instituciones públicas; También son ampliamente utilizadas en entornos científicos con el objeto de almacenar la información experimental.</w:t>
      </w:r>
    </w:p>
    <w:p w14:paraId="71D10119" w14:textId="3A28B367" w:rsidR="00A86E18" w:rsidRPr="00BC4040" w:rsidRDefault="00A86E18" w:rsidP="00A86E18">
      <w:pPr>
        <w:pStyle w:val="Ttulo3"/>
        <w:numPr>
          <w:ilvl w:val="2"/>
          <w:numId w:val="37"/>
        </w:numPr>
        <w:spacing w:after="240"/>
        <w:ind w:left="851" w:hanging="851"/>
      </w:pPr>
      <w:bookmarkStart w:id="116" w:name="_Toc420720649"/>
      <w:r w:rsidRPr="00BC4040">
        <w:t>Base de datos distribuida</w:t>
      </w:r>
      <w:bookmarkEnd w:id="116"/>
    </w:p>
    <w:p w14:paraId="7A241B9B"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Una </w:t>
      </w:r>
      <w:r w:rsidRPr="00A86E18">
        <w:rPr>
          <w:rFonts w:ascii="Arial" w:eastAsia="Times New Roman" w:hAnsi="Arial" w:cs="Arial"/>
          <w:bCs/>
          <w:color w:val="252525"/>
          <w:szCs w:val="20"/>
          <w:lang w:eastAsia="es-BO"/>
        </w:rPr>
        <w:t>base de datos distribuida</w:t>
      </w:r>
      <w:r w:rsidRPr="00A86E18">
        <w:rPr>
          <w:rFonts w:ascii="Arial" w:eastAsia="Times New Roman" w:hAnsi="Arial" w:cs="Arial"/>
          <w:color w:val="252525"/>
          <w:szCs w:val="20"/>
          <w:lang w:eastAsia="es-BO"/>
        </w:rPr>
        <w:t> (BDD) es un conjunto de múltiples bases de datos lógicamente relacionadas las cuales se encuentran distribuidas en diferentes espacios lógicos (ej. un servidor corriendo 2 máquinas virtuales) e interconectados por una red de comunicaciones. Dichas BDD tienen la capacidad de realizar procesamiento autónomo, esto permite realizar operaciones locales o distribuidas. Un sistema de Bases de Datos Distribuida (SBDD) es un sistema en el cual múltiples sitios de bases de datos están ligados por un sistema de comunicaciones de tal forma que, un usuario en cualquier sitio puede acceder los datos en cualquier parte de la red exactamente como si estos fueran accedidos de forma local.</w:t>
      </w:r>
    </w:p>
    <w:p w14:paraId="56440F81"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 sistema distribuido de bases de datos se almacena en varias computadoras. Los principales factores que distinguen un SBDD de un sistema centralizado son los siguientes:</w:t>
      </w:r>
    </w:p>
    <w:p w14:paraId="0C13ADFE" w14:textId="77777777" w:rsidR="00A86E18" w:rsidRPr="00A86E18" w:rsidRDefault="00A86E18" w:rsidP="00A86E18">
      <w:pPr>
        <w:numPr>
          <w:ilvl w:val="0"/>
          <w:numId w:val="46"/>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Hay múltiples computadores, llamados sitios o nodos.</w:t>
      </w:r>
    </w:p>
    <w:p w14:paraId="6A06B2DA" w14:textId="77777777" w:rsidR="00A86E18" w:rsidRPr="00A86E18" w:rsidRDefault="00A86E18" w:rsidP="00A86E18">
      <w:pPr>
        <w:numPr>
          <w:ilvl w:val="0"/>
          <w:numId w:val="46"/>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Estos sitios deben de estar comunicados por medio de algún tipo de red de comunicaciones para transmitir datos y órdenes entre los sitios.</w:t>
      </w:r>
    </w:p>
    <w:p w14:paraId="3D23655F" w14:textId="49D48380" w:rsidR="00A86E18" w:rsidRPr="00BC4040" w:rsidRDefault="00A86E18" w:rsidP="00A86E18">
      <w:pPr>
        <w:pStyle w:val="Ttulo4"/>
        <w:numPr>
          <w:ilvl w:val="3"/>
          <w:numId w:val="37"/>
        </w:numPr>
        <w:ind w:left="1134" w:hanging="1134"/>
        <w:rPr>
          <w:rFonts w:eastAsia="Times New Roman"/>
          <w:lang w:eastAsia="es-BO"/>
        </w:rPr>
      </w:pPr>
      <w:bookmarkStart w:id="117" w:name="_Toc420720650"/>
      <w:r w:rsidRPr="00BC4040">
        <w:rPr>
          <w:rFonts w:eastAsia="Times New Roman"/>
          <w:lang w:eastAsia="es-BO"/>
        </w:rPr>
        <w:t>Ventajas</w:t>
      </w:r>
      <w:bookmarkEnd w:id="117"/>
    </w:p>
    <w:p w14:paraId="11F4B72B"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Refleja una estructura organizacional - los fragmentos de la base de datos se ubican en los departamentos a los que tienen relación.</w:t>
      </w:r>
    </w:p>
    <w:p w14:paraId="7423B54C"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Autonomía local - un departamento puede controlar los datos que le pertenecen.</w:t>
      </w:r>
    </w:p>
    <w:p w14:paraId="18EF2C28"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Disponibilidad - un fallo en una parte del sistema solo afectará a un fragmento, en lugar de a toda la base de datos.</w:t>
      </w:r>
    </w:p>
    <w:p w14:paraId="2A7DC4A3"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Rendimiento - los datos generalmente se ubican cerca del sitio con mayor demanda, también los sistemas trabajan en paralelo, lo cual permite balancear la carga en los servidores.</w:t>
      </w:r>
    </w:p>
    <w:p w14:paraId="35ED6D58"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Economía - es más barato crear una red de muchas computadoras pequeñas, que tener una sola computadora muy poderosa.</w:t>
      </w:r>
    </w:p>
    <w:p w14:paraId="7088916C" w14:textId="77777777" w:rsidR="00A86E18" w:rsidRPr="00A86E18" w:rsidRDefault="00A86E18" w:rsidP="00A86E18">
      <w:pPr>
        <w:numPr>
          <w:ilvl w:val="0"/>
          <w:numId w:val="47"/>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Modularidad - se pueden modificar, agregar o quitar sistemas de la base de datos distribuida sin afectar a los demás sistemas (módulos).</w:t>
      </w:r>
    </w:p>
    <w:p w14:paraId="24F03DEB" w14:textId="13D1F912" w:rsidR="00A86E18" w:rsidRPr="00BC4040" w:rsidRDefault="00A86E18" w:rsidP="00A86E18">
      <w:pPr>
        <w:pStyle w:val="Ttulo4"/>
        <w:numPr>
          <w:ilvl w:val="3"/>
          <w:numId w:val="37"/>
        </w:numPr>
        <w:ind w:left="1134" w:hanging="1134"/>
        <w:rPr>
          <w:rFonts w:eastAsia="Times New Roman"/>
          <w:lang w:eastAsia="es-BO"/>
        </w:rPr>
      </w:pPr>
      <w:bookmarkStart w:id="118" w:name="_Toc420720651"/>
      <w:r w:rsidRPr="00BC4040">
        <w:rPr>
          <w:rFonts w:eastAsia="Times New Roman"/>
          <w:lang w:eastAsia="es-BO"/>
        </w:rPr>
        <w:t>Desventajas</w:t>
      </w:r>
      <w:bookmarkEnd w:id="118"/>
    </w:p>
    <w:p w14:paraId="2F843258" w14:textId="5D4FFA6D"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Complejidad.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 xml:space="preserve">Se debe asegurar que la base de datos sea transparente, se debe lidiar con varios sistemas diferentes que pueden presentar dificultades únicas. El diseño de la base de datos se tiene que trabajar tomando en cuenta su naturaleza distribuida, por lo cual no podemos pensar en hacer </w:t>
      </w:r>
      <w:proofErr w:type="spellStart"/>
      <w:r w:rsidRPr="00A86E18">
        <w:rPr>
          <w:rFonts w:ascii="Arial" w:eastAsia="Times New Roman" w:hAnsi="Arial" w:cs="Arial"/>
          <w:color w:val="252525"/>
          <w:szCs w:val="20"/>
          <w:lang w:eastAsia="es-BO"/>
        </w:rPr>
        <w:t>joins</w:t>
      </w:r>
      <w:proofErr w:type="spellEnd"/>
      <w:r w:rsidRPr="00A86E18">
        <w:rPr>
          <w:rFonts w:ascii="Arial" w:eastAsia="Times New Roman" w:hAnsi="Arial" w:cs="Arial"/>
          <w:color w:val="252525"/>
          <w:szCs w:val="20"/>
          <w:lang w:eastAsia="es-BO"/>
        </w:rPr>
        <w:t xml:space="preserve"> que afecten varios sistemas.</w:t>
      </w:r>
    </w:p>
    <w:p w14:paraId="7D8C28DD" w14:textId="1F65337B"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Economía.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 complejidad y la infraestructura necesaria implica que se necesitará una mayor mano de obra.</w:t>
      </w:r>
    </w:p>
    <w:p w14:paraId="0508B0C2" w14:textId="02F128E0"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Seguridad.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trabajar en la seguridad de la infraestructura así como cada uno de los sistemas.</w:t>
      </w:r>
    </w:p>
    <w:p w14:paraId="3971A95D" w14:textId="0A4260E4"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Integridad.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vuelve difícil mantener la integridad, aplicar las reglas de integridad a través de la red puede ser muy caro en términos de transmisión de datos.</w:t>
      </w:r>
    </w:p>
    <w:p w14:paraId="587B390A" w14:textId="20807775"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Falta de experiencia.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las bases de datos distribuidas son un campo relativamente nuevo y poco común por lo cual no existe mucho personal con experiencia o conocimientos adecuados.</w:t>
      </w:r>
    </w:p>
    <w:p w14:paraId="0A480FD3" w14:textId="1906FD15"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Carencia de estándares.-</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aún no existen herramientas o metodologías que ayuden a los usuarios a convertir un DBMS centralizado en un DBMS distribuido.</w:t>
      </w:r>
    </w:p>
    <w:p w14:paraId="0993C74E" w14:textId="5BA1DF3D" w:rsidR="00A86E18" w:rsidRPr="00A86E18" w:rsidRDefault="00A86E18" w:rsidP="00A86E18">
      <w:pPr>
        <w:numPr>
          <w:ilvl w:val="0"/>
          <w:numId w:val="48"/>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Diseño de la base de datos se vuelve más complejo.-</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además de las dificultades que generalmente se encuentran al diseñar una base de datos, el diseño de una base de datos distribuida debe considerar la fragmentación, replicación y ubicación de los fragmentos en sitios específicos.</w:t>
      </w:r>
    </w:p>
    <w:p w14:paraId="29FCAF9D" w14:textId="4C53D9F6" w:rsidR="00A86E18" w:rsidRPr="00BC4040" w:rsidRDefault="00A86E18" w:rsidP="00C96EBD">
      <w:pPr>
        <w:pStyle w:val="Ttulo3"/>
        <w:numPr>
          <w:ilvl w:val="2"/>
          <w:numId w:val="37"/>
        </w:numPr>
        <w:ind w:left="851" w:hanging="851"/>
      </w:pPr>
      <w:bookmarkStart w:id="119" w:name="_Toc420720652"/>
      <w:r w:rsidRPr="00BC4040">
        <w:t>Postgre</w:t>
      </w:r>
      <w:r>
        <w:t>S</w:t>
      </w:r>
      <w:r w:rsidRPr="00BC4040">
        <w:t>ql</w:t>
      </w:r>
      <w:bookmarkEnd w:id="119"/>
    </w:p>
    <w:p w14:paraId="5DE9F320" w14:textId="4F57FCC9"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color w:val="252525"/>
          <w:sz w:val="22"/>
          <w:szCs w:val="20"/>
        </w:rPr>
      </w:pPr>
      <w:r w:rsidRPr="00A86E18">
        <w:rPr>
          <w:rFonts w:ascii="Arial" w:hAnsi="Arial" w:cs="Arial"/>
          <w:bCs/>
          <w:color w:val="252525"/>
          <w:sz w:val="22"/>
          <w:szCs w:val="20"/>
        </w:rPr>
        <w:t>PostgreSQL</w:t>
      </w:r>
      <w:r w:rsidRPr="00A86E18">
        <w:rPr>
          <w:rStyle w:val="apple-converted-space"/>
          <w:rFonts w:ascii="Arial" w:eastAsiaTheme="majorEastAsia" w:hAnsi="Arial" w:cs="Arial"/>
          <w:color w:val="252525"/>
          <w:sz w:val="22"/>
          <w:szCs w:val="20"/>
        </w:rPr>
        <w:t> </w:t>
      </w:r>
      <w:r w:rsidRPr="00A86E18">
        <w:rPr>
          <w:rFonts w:ascii="Arial" w:hAnsi="Arial" w:cs="Arial"/>
          <w:color w:val="252525"/>
          <w:sz w:val="22"/>
          <w:szCs w:val="20"/>
        </w:rPr>
        <w:t>es un</w:t>
      </w:r>
      <w:r w:rsidRPr="00A86E18">
        <w:rPr>
          <w:rStyle w:val="apple-converted-space"/>
          <w:rFonts w:ascii="Arial" w:eastAsiaTheme="majorEastAsia" w:hAnsi="Arial" w:cs="Arial"/>
          <w:color w:val="252525"/>
          <w:sz w:val="22"/>
          <w:szCs w:val="20"/>
        </w:rPr>
        <w:t> </w:t>
      </w:r>
      <w:r w:rsidRPr="00A86E18">
        <w:rPr>
          <w:rFonts w:ascii="Arial" w:eastAsiaTheme="majorEastAsia" w:hAnsi="Arial" w:cs="Arial"/>
          <w:sz w:val="22"/>
          <w:szCs w:val="20"/>
        </w:rPr>
        <w:t>Sistema de gestión de bases de datos</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relacional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orientado a objetos</w:t>
      </w:r>
      <w:r w:rsidRPr="00A86E18">
        <w:rPr>
          <w:rStyle w:val="apple-converted-space"/>
          <w:rFonts w:ascii="Arial" w:eastAsiaTheme="majorEastAsia" w:hAnsi="Arial" w:cs="Arial"/>
          <w:sz w:val="22"/>
          <w:szCs w:val="20"/>
        </w:rPr>
        <w:t> </w:t>
      </w:r>
      <w:r w:rsidRPr="00A86E18">
        <w:rPr>
          <w:rFonts w:ascii="Arial" w:hAnsi="Arial" w:cs="Arial"/>
          <w:sz w:val="22"/>
          <w:szCs w:val="20"/>
        </w:rPr>
        <w:t>y</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libre</w:t>
      </w:r>
      <w:r w:rsidRPr="00A86E18">
        <w:rPr>
          <w:rFonts w:ascii="Arial" w:hAnsi="Arial" w:cs="Arial"/>
          <w:sz w:val="22"/>
          <w:szCs w:val="20"/>
        </w:rPr>
        <w:t>, publicado bajo la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licencia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BSD</w:t>
      </w:r>
      <w:r w:rsidRPr="00A86E18">
        <w:rPr>
          <w:rFonts w:ascii="Arial" w:hAnsi="Arial" w:cs="Arial"/>
          <w:sz w:val="22"/>
          <w:szCs w:val="20"/>
        </w:rPr>
        <w:t>.</w:t>
      </w:r>
    </w:p>
    <w:p w14:paraId="7320EB56" w14:textId="2150AFAF"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sz w:val="22"/>
          <w:szCs w:val="20"/>
        </w:rPr>
      </w:pPr>
      <w:r w:rsidRPr="00A86E18">
        <w:rPr>
          <w:rFonts w:ascii="Arial" w:hAnsi="Arial" w:cs="Arial"/>
          <w:sz w:val="22"/>
          <w:szCs w:val="20"/>
        </w:rPr>
        <w:t>Como muchos otros proyectos de</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código abierto</w:t>
      </w:r>
      <w:r w:rsidRPr="00A86E18">
        <w:rPr>
          <w:rFonts w:ascii="Arial" w:hAnsi="Arial" w:cs="Arial"/>
          <w:sz w:val="22"/>
          <w:szCs w:val="20"/>
        </w:rPr>
        <w:t>, el desarrollo de PostgreSQL no es manejado por una empresa y/o persona, sino que es dirigido por una comunidad de desarrolladores que trabaja de forma desinteresada,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altruista</w:t>
      </w:r>
      <w:r w:rsidRPr="00A86E18">
        <w:rPr>
          <w:rFonts w:ascii="Arial" w:hAnsi="Arial" w:cs="Arial"/>
          <w:sz w:val="22"/>
          <w:szCs w:val="20"/>
        </w:rPr>
        <w:t>, libre y/o apoyada por</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organizaciones comerciales</w:t>
      </w:r>
      <w:r w:rsidRPr="00A86E18">
        <w:rPr>
          <w:rFonts w:ascii="Arial" w:hAnsi="Arial" w:cs="Arial"/>
          <w:sz w:val="22"/>
          <w:szCs w:val="20"/>
        </w:rPr>
        <w:t>. Dicha comunidad es denominada el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PGDG</w:t>
      </w:r>
      <w:r w:rsidRPr="00A86E18">
        <w:rPr>
          <w:rStyle w:val="apple-converted-space"/>
          <w:rFonts w:ascii="Arial" w:eastAsiaTheme="majorEastAsia" w:hAnsi="Arial" w:cs="Arial"/>
          <w:sz w:val="22"/>
          <w:szCs w:val="20"/>
        </w:rPr>
        <w:t> </w:t>
      </w:r>
      <w:r w:rsidRPr="00A86E18">
        <w:rPr>
          <w:rFonts w:ascii="Arial" w:hAnsi="Arial" w:cs="Arial"/>
          <w:sz w:val="22"/>
          <w:szCs w:val="20"/>
        </w:rPr>
        <w:t>(</w:t>
      </w:r>
      <w:r w:rsidRPr="00A86E18">
        <w:rPr>
          <w:rFonts w:ascii="Arial" w:hAnsi="Arial" w:cs="Arial"/>
          <w:iCs/>
          <w:sz w:val="22"/>
          <w:szCs w:val="20"/>
        </w:rPr>
        <w:t>PostgreSQL Global Development Group</w:t>
      </w:r>
      <w:r w:rsidRPr="00A86E18">
        <w:rPr>
          <w:rFonts w:ascii="Arial" w:hAnsi="Arial" w:cs="Arial"/>
          <w:sz w:val="22"/>
          <w:szCs w:val="20"/>
        </w:rPr>
        <w:t>).</w:t>
      </w:r>
    </w:p>
    <w:p w14:paraId="52EADD06" w14:textId="4FFF07AA" w:rsidR="00A86E18" w:rsidRPr="00C96EBD" w:rsidRDefault="00A86E18" w:rsidP="00C96EBD">
      <w:pPr>
        <w:pStyle w:val="Ttulo4"/>
        <w:numPr>
          <w:ilvl w:val="3"/>
          <w:numId w:val="37"/>
        </w:numPr>
        <w:ind w:left="1134" w:hanging="1134"/>
        <w:rPr>
          <w:rFonts w:eastAsia="Times New Roman"/>
          <w:lang w:eastAsia="es-BO"/>
        </w:rPr>
      </w:pPr>
      <w:bookmarkStart w:id="120" w:name="_Toc420720653"/>
      <w:r w:rsidRPr="00C96EBD">
        <w:rPr>
          <w:rFonts w:eastAsia="Times New Roman"/>
          <w:lang w:eastAsia="es-BO"/>
        </w:rPr>
        <w:t>Alta concurrencia</w:t>
      </w:r>
      <w:bookmarkEnd w:id="120"/>
    </w:p>
    <w:p w14:paraId="172DFEC2" w14:textId="1584A7D9" w:rsidR="00A86E18" w:rsidRPr="00A86E1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lang w:eastAsia="es-BO"/>
        </w:rPr>
        <w:t>Mediante un sistema denominado MVCC (Acceso concurrente multiversión, por sus siglas en inglés) PostgreSQL permite que mientras un proceso escribe en una tabla, otros accedan a la misma tabla sin necesidad de bloqueos. Cada usuario obtiene una visión consistente de lo último a lo que se le hizo </w:t>
      </w:r>
      <w:r w:rsidRPr="00D11DC8">
        <w:rPr>
          <w:rFonts w:ascii="Arial" w:eastAsia="Times New Roman" w:hAnsi="Arial" w:cs="Arial"/>
          <w:iCs/>
          <w:lang w:eastAsia="es-BO"/>
        </w:rPr>
        <w:t>commit</w:t>
      </w:r>
      <w:r w:rsidRPr="00A86E18">
        <w:rPr>
          <w:rFonts w:ascii="Arial" w:eastAsia="Times New Roman" w:hAnsi="Arial" w:cs="Arial"/>
          <w:lang w:eastAsia="es-BO"/>
        </w:rPr>
        <w:t>. Esta estrategia es superior al uso de bloqueos por tabla o por </w:t>
      </w:r>
      <w:hyperlink r:id="rId27" w:tooltip="Fila (base de datos)" w:history="1">
        <w:r w:rsidRPr="00A86E18">
          <w:rPr>
            <w:rFonts w:ascii="Arial" w:eastAsia="Times New Roman" w:hAnsi="Arial" w:cs="Arial"/>
            <w:lang w:eastAsia="es-BO"/>
          </w:rPr>
          <w:t>filas</w:t>
        </w:r>
      </w:hyperlink>
      <w:r w:rsidRPr="00A86E18">
        <w:rPr>
          <w:rFonts w:ascii="Arial" w:eastAsia="Times New Roman" w:hAnsi="Arial" w:cs="Arial"/>
          <w:lang w:eastAsia="es-BO"/>
        </w:rPr>
        <w:t xml:space="preserve"> común en otras bases, eliminando la necesidad d</w:t>
      </w:r>
      <w:r w:rsidR="00D11DC8">
        <w:rPr>
          <w:rFonts w:ascii="Arial" w:eastAsia="Times New Roman" w:hAnsi="Arial" w:cs="Arial"/>
          <w:lang w:eastAsia="es-BO"/>
        </w:rPr>
        <w:t>el uso de bloqueos explícitos.</w:t>
      </w:r>
    </w:p>
    <w:p w14:paraId="5A930834" w14:textId="03081519" w:rsidR="00A86E18" w:rsidRPr="00A86E18" w:rsidRDefault="00A86E18" w:rsidP="00C96EBD">
      <w:pPr>
        <w:pStyle w:val="Ttulo4"/>
        <w:numPr>
          <w:ilvl w:val="3"/>
          <w:numId w:val="37"/>
        </w:numPr>
        <w:ind w:left="1134" w:hanging="1134"/>
        <w:rPr>
          <w:rFonts w:eastAsia="Times New Roman"/>
          <w:lang w:eastAsia="es-BO"/>
        </w:rPr>
      </w:pPr>
      <w:bookmarkStart w:id="121" w:name="_Toc420720654"/>
      <w:r w:rsidRPr="00A86E18">
        <w:rPr>
          <w:rFonts w:eastAsia="Times New Roman"/>
          <w:lang w:eastAsia="es-BO"/>
        </w:rPr>
        <w:t>Amplia variedad de tipos nativos</w:t>
      </w:r>
      <w:bookmarkEnd w:id="121"/>
    </w:p>
    <w:p w14:paraId="55AEA7C7" w14:textId="77777777" w:rsidR="00A86E18" w:rsidRPr="00D11DC8" w:rsidRDefault="00A86E18" w:rsidP="00C96EBD">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provee nativamente soporte para:</w:t>
      </w:r>
    </w:p>
    <w:p w14:paraId="286764EC" w14:textId="77777777" w:rsidR="00A86E18" w:rsidRPr="00D11DC8" w:rsidRDefault="00A86E18" w:rsidP="00C96EBD">
      <w:pPr>
        <w:numPr>
          <w:ilvl w:val="0"/>
          <w:numId w:val="49"/>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Números de </w:t>
      </w:r>
      <w:hyperlink r:id="rId28" w:tooltip="Precisión arbitraria" w:history="1">
        <w:r w:rsidRPr="00D11DC8">
          <w:rPr>
            <w:rFonts w:ascii="Arial" w:eastAsia="Times New Roman" w:hAnsi="Arial" w:cs="Arial"/>
            <w:lang w:eastAsia="es-BO"/>
          </w:rPr>
          <w:t>precisión arbitraria</w:t>
        </w:r>
      </w:hyperlink>
      <w:r w:rsidRPr="00D11DC8">
        <w:rPr>
          <w:rFonts w:ascii="Arial" w:eastAsia="Times New Roman" w:hAnsi="Arial" w:cs="Arial"/>
          <w:lang w:eastAsia="es-BO"/>
        </w:rPr>
        <w:t>.</w:t>
      </w:r>
    </w:p>
    <w:p w14:paraId="21976D3B" w14:textId="77777777" w:rsidR="00A86E18" w:rsidRPr="00D11DC8" w:rsidRDefault="00A86E18" w:rsidP="00A86E18">
      <w:pPr>
        <w:numPr>
          <w:ilvl w:val="0"/>
          <w:numId w:val="49"/>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Texto de largo ilimitado.</w:t>
      </w:r>
    </w:p>
    <w:p w14:paraId="49462C73" w14:textId="77777777" w:rsidR="00A86E18" w:rsidRPr="00D11DC8" w:rsidRDefault="00A86E18" w:rsidP="00A86E18">
      <w:pPr>
        <w:numPr>
          <w:ilvl w:val="0"/>
          <w:numId w:val="49"/>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Figuras geométricas (con una variedad de funciones asociadas).</w:t>
      </w:r>
    </w:p>
    <w:p w14:paraId="24242493" w14:textId="77777777" w:rsidR="00A86E18" w:rsidRPr="00D11DC8" w:rsidRDefault="00E529CD" w:rsidP="00A86E18">
      <w:pPr>
        <w:numPr>
          <w:ilvl w:val="0"/>
          <w:numId w:val="49"/>
        </w:numPr>
        <w:shd w:val="clear" w:color="auto" w:fill="FFFFFF"/>
        <w:spacing w:before="100" w:beforeAutospacing="1" w:after="24" w:line="360" w:lineRule="auto"/>
        <w:rPr>
          <w:rFonts w:ascii="Arial" w:eastAsia="Times New Roman" w:hAnsi="Arial" w:cs="Arial"/>
          <w:lang w:eastAsia="es-BO"/>
        </w:rPr>
      </w:pPr>
      <w:hyperlink r:id="rId29" w:tooltip="Dirección IP" w:history="1">
        <w:r w:rsidR="00A86E18" w:rsidRPr="00D11DC8">
          <w:rPr>
            <w:rFonts w:ascii="Arial" w:eastAsia="Times New Roman" w:hAnsi="Arial" w:cs="Arial"/>
            <w:lang w:eastAsia="es-BO"/>
          </w:rPr>
          <w:t>Direcciones IP</w:t>
        </w:r>
      </w:hyperlink>
      <w:r w:rsidR="00A86E18" w:rsidRPr="00D11DC8">
        <w:rPr>
          <w:rFonts w:ascii="Arial" w:eastAsia="Times New Roman" w:hAnsi="Arial" w:cs="Arial"/>
          <w:lang w:eastAsia="es-BO"/>
        </w:rPr>
        <w:t> (IPv4 e IPv6).</w:t>
      </w:r>
    </w:p>
    <w:p w14:paraId="199BEB5A" w14:textId="77777777" w:rsidR="00A86E18" w:rsidRPr="00D11DC8" w:rsidRDefault="00A86E18" w:rsidP="00A86E18">
      <w:pPr>
        <w:numPr>
          <w:ilvl w:val="0"/>
          <w:numId w:val="49"/>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Bloques de direcciones estilo </w:t>
      </w:r>
      <w:hyperlink r:id="rId30" w:tooltip="CIDR" w:history="1">
        <w:r w:rsidRPr="00D11DC8">
          <w:rPr>
            <w:rFonts w:ascii="Arial" w:eastAsia="Times New Roman" w:hAnsi="Arial" w:cs="Arial"/>
            <w:lang w:eastAsia="es-BO"/>
          </w:rPr>
          <w:t>CIDR</w:t>
        </w:r>
      </w:hyperlink>
      <w:r w:rsidRPr="00D11DC8">
        <w:rPr>
          <w:rFonts w:ascii="Arial" w:eastAsia="Times New Roman" w:hAnsi="Arial" w:cs="Arial"/>
          <w:lang w:eastAsia="es-BO"/>
        </w:rPr>
        <w:t>.</w:t>
      </w:r>
    </w:p>
    <w:p w14:paraId="0DA0AE45" w14:textId="77777777" w:rsidR="00A86E18" w:rsidRPr="00D11DC8" w:rsidRDefault="00E529CD" w:rsidP="00A86E18">
      <w:pPr>
        <w:numPr>
          <w:ilvl w:val="0"/>
          <w:numId w:val="49"/>
        </w:numPr>
        <w:shd w:val="clear" w:color="auto" w:fill="FFFFFF"/>
        <w:spacing w:before="100" w:beforeAutospacing="1" w:after="24" w:line="360" w:lineRule="auto"/>
        <w:rPr>
          <w:rFonts w:ascii="Arial" w:eastAsia="Times New Roman" w:hAnsi="Arial" w:cs="Arial"/>
          <w:lang w:eastAsia="es-BO"/>
        </w:rPr>
      </w:pPr>
      <w:hyperlink r:id="rId31" w:tooltip="Dirección MAC" w:history="1">
        <w:r w:rsidR="00A86E18" w:rsidRPr="00D11DC8">
          <w:rPr>
            <w:rFonts w:ascii="Arial" w:eastAsia="Times New Roman" w:hAnsi="Arial" w:cs="Arial"/>
            <w:lang w:eastAsia="es-BO"/>
          </w:rPr>
          <w:t>Direcciones MAC</w:t>
        </w:r>
      </w:hyperlink>
      <w:r w:rsidR="00A86E18" w:rsidRPr="00D11DC8">
        <w:rPr>
          <w:rFonts w:ascii="Arial" w:eastAsia="Times New Roman" w:hAnsi="Arial" w:cs="Arial"/>
          <w:lang w:eastAsia="es-BO"/>
        </w:rPr>
        <w:t>.</w:t>
      </w:r>
    </w:p>
    <w:p w14:paraId="684A46FC" w14:textId="77777777" w:rsidR="00A86E18" w:rsidRPr="00D11DC8" w:rsidRDefault="00E529CD" w:rsidP="00A86E18">
      <w:pPr>
        <w:numPr>
          <w:ilvl w:val="0"/>
          <w:numId w:val="49"/>
        </w:numPr>
        <w:shd w:val="clear" w:color="auto" w:fill="FFFFFF"/>
        <w:spacing w:before="100" w:beforeAutospacing="1" w:after="24" w:line="360" w:lineRule="auto"/>
        <w:rPr>
          <w:rFonts w:ascii="Arial" w:eastAsia="Times New Roman" w:hAnsi="Arial" w:cs="Arial"/>
          <w:lang w:eastAsia="es-BO"/>
        </w:rPr>
      </w:pPr>
      <w:hyperlink r:id="rId32" w:tooltip="Vector (programación)" w:history="1">
        <w:proofErr w:type="spellStart"/>
        <w:r w:rsidR="00A86E18" w:rsidRPr="00D11DC8">
          <w:rPr>
            <w:rFonts w:ascii="Arial" w:eastAsia="Times New Roman" w:hAnsi="Arial" w:cs="Arial"/>
            <w:lang w:eastAsia="es-BO"/>
          </w:rPr>
          <w:t>Arrays</w:t>
        </w:r>
        <w:proofErr w:type="spellEnd"/>
      </w:hyperlink>
      <w:r w:rsidR="00A86E18" w:rsidRPr="00D11DC8">
        <w:rPr>
          <w:rFonts w:ascii="Arial" w:eastAsia="Times New Roman" w:hAnsi="Arial" w:cs="Arial"/>
          <w:lang w:eastAsia="es-BO"/>
        </w:rPr>
        <w:t>.</w:t>
      </w:r>
    </w:p>
    <w:p w14:paraId="04921B0D"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 xml:space="preserve">Adicionalmente los usuarios pueden crear sus propios tipos de datos, los que pueden ser por completo </w:t>
      </w:r>
      <w:proofErr w:type="spellStart"/>
      <w:r w:rsidRPr="00D11DC8">
        <w:rPr>
          <w:rFonts w:ascii="Arial" w:eastAsia="Times New Roman" w:hAnsi="Arial" w:cs="Arial"/>
          <w:color w:val="252525"/>
          <w:lang w:eastAsia="es-BO"/>
        </w:rPr>
        <w:t>indexables</w:t>
      </w:r>
      <w:proofErr w:type="spellEnd"/>
      <w:r w:rsidRPr="00D11DC8">
        <w:rPr>
          <w:rFonts w:ascii="Arial" w:eastAsia="Times New Roman" w:hAnsi="Arial" w:cs="Arial"/>
          <w:color w:val="252525"/>
          <w:lang w:eastAsia="es-BO"/>
        </w:rPr>
        <w:t xml:space="preserve"> gracias a la infraestructura </w:t>
      </w:r>
      <w:proofErr w:type="spellStart"/>
      <w:r w:rsidRPr="00D11DC8">
        <w:rPr>
          <w:rFonts w:ascii="Arial" w:eastAsia="Times New Roman" w:hAnsi="Arial" w:cs="Arial"/>
          <w:color w:val="252525"/>
          <w:lang w:eastAsia="es-BO"/>
        </w:rPr>
        <w:t>GiST</w:t>
      </w:r>
      <w:proofErr w:type="spellEnd"/>
      <w:r w:rsidRPr="00D11DC8">
        <w:rPr>
          <w:rFonts w:ascii="Arial" w:eastAsia="Times New Roman" w:hAnsi="Arial" w:cs="Arial"/>
          <w:color w:val="252525"/>
          <w:lang w:eastAsia="es-BO"/>
        </w:rPr>
        <w:t xml:space="preserve"> de PostgreSQL. </w:t>
      </w:r>
    </w:p>
    <w:p w14:paraId="344107C1" w14:textId="669C0DFE" w:rsidR="00A86E18" w:rsidRPr="00D11DC8" w:rsidRDefault="00A86E18" w:rsidP="00C96EBD">
      <w:pPr>
        <w:pStyle w:val="Ttulo4"/>
        <w:numPr>
          <w:ilvl w:val="3"/>
          <w:numId w:val="37"/>
        </w:numPr>
        <w:ind w:left="1134" w:hanging="1134"/>
        <w:rPr>
          <w:rFonts w:eastAsia="Times New Roman"/>
          <w:lang w:eastAsia="es-BO"/>
        </w:rPr>
      </w:pPr>
      <w:bookmarkStart w:id="122" w:name="_Toc420720655"/>
      <w:r w:rsidRPr="00D11DC8">
        <w:rPr>
          <w:rFonts w:eastAsia="Times New Roman"/>
          <w:lang w:eastAsia="es-BO"/>
        </w:rPr>
        <w:t>Otras características</w:t>
      </w:r>
      <w:bookmarkEnd w:id="122"/>
    </w:p>
    <w:p w14:paraId="3DD34710" w14:textId="77777777" w:rsidR="00A86E18" w:rsidRPr="00D11DC8" w:rsidRDefault="00E529CD" w:rsidP="00A86E18">
      <w:pPr>
        <w:numPr>
          <w:ilvl w:val="0"/>
          <w:numId w:val="43"/>
        </w:numPr>
        <w:shd w:val="clear" w:color="auto" w:fill="FFFFFF"/>
        <w:spacing w:before="100" w:beforeAutospacing="1" w:after="24" w:line="360" w:lineRule="auto"/>
        <w:ind w:left="384"/>
        <w:rPr>
          <w:rFonts w:ascii="Arial" w:eastAsia="Times New Roman" w:hAnsi="Arial" w:cs="Arial"/>
          <w:lang w:eastAsia="es-BO"/>
        </w:rPr>
      </w:pPr>
      <w:hyperlink r:id="rId33" w:tooltip="Clave ajena" w:history="1">
        <w:r w:rsidR="00A86E18" w:rsidRPr="00D11DC8">
          <w:rPr>
            <w:rFonts w:ascii="Arial" w:eastAsia="Times New Roman" w:hAnsi="Arial" w:cs="Arial"/>
            <w:lang w:eastAsia="es-BO"/>
          </w:rPr>
          <w:t>Claves ajenas</w:t>
        </w:r>
      </w:hyperlink>
      <w:r w:rsidR="00A86E18" w:rsidRPr="00D11DC8">
        <w:rPr>
          <w:rFonts w:ascii="Arial" w:eastAsia="Times New Roman" w:hAnsi="Arial" w:cs="Arial"/>
          <w:lang w:eastAsia="es-BO"/>
        </w:rPr>
        <w:t> también denominadas Llaves ajenas o Claves Foráneas (</w:t>
      </w:r>
      <w:proofErr w:type="spellStart"/>
      <w:r w:rsidR="00A86E18" w:rsidRPr="00D11DC8">
        <w:rPr>
          <w:rFonts w:ascii="Arial" w:eastAsia="Times New Roman" w:hAnsi="Arial" w:cs="Arial"/>
          <w:i/>
          <w:iCs/>
          <w:lang w:eastAsia="es-BO"/>
        </w:rPr>
        <w:t>foreign</w:t>
      </w:r>
      <w:proofErr w:type="spellEnd"/>
      <w:r w:rsidR="00A86E18" w:rsidRPr="00D11DC8">
        <w:rPr>
          <w:rFonts w:ascii="Arial" w:eastAsia="Times New Roman" w:hAnsi="Arial" w:cs="Arial"/>
          <w:i/>
          <w:iCs/>
          <w:lang w:eastAsia="es-BO"/>
        </w:rPr>
        <w:t xml:space="preserve"> </w:t>
      </w:r>
      <w:proofErr w:type="spellStart"/>
      <w:r w:rsidR="00A86E18" w:rsidRPr="00D11DC8">
        <w:rPr>
          <w:rFonts w:ascii="Arial" w:eastAsia="Times New Roman" w:hAnsi="Arial" w:cs="Arial"/>
          <w:i/>
          <w:iCs/>
          <w:lang w:eastAsia="es-BO"/>
        </w:rPr>
        <w:t>keys</w:t>
      </w:r>
      <w:proofErr w:type="spellEnd"/>
      <w:r w:rsidR="00A86E18" w:rsidRPr="00D11DC8">
        <w:rPr>
          <w:rFonts w:ascii="Arial" w:eastAsia="Times New Roman" w:hAnsi="Arial" w:cs="Arial"/>
          <w:lang w:eastAsia="es-BO"/>
        </w:rPr>
        <w:t>).</w:t>
      </w:r>
    </w:p>
    <w:p w14:paraId="6D5A0362" w14:textId="77777777" w:rsidR="00A86E18" w:rsidRPr="00D11DC8" w:rsidRDefault="00E529CD" w:rsidP="00A86E18">
      <w:pPr>
        <w:numPr>
          <w:ilvl w:val="0"/>
          <w:numId w:val="43"/>
        </w:numPr>
        <w:shd w:val="clear" w:color="auto" w:fill="FFFFFF"/>
        <w:spacing w:before="100" w:beforeAutospacing="1" w:after="24" w:line="360" w:lineRule="auto"/>
        <w:ind w:left="384"/>
        <w:rPr>
          <w:rFonts w:ascii="Arial" w:eastAsia="Times New Roman" w:hAnsi="Arial" w:cs="Arial"/>
          <w:color w:val="252525"/>
          <w:lang w:eastAsia="es-BO"/>
        </w:rPr>
      </w:pPr>
      <w:hyperlink r:id="rId34" w:tooltip="Disparador (base de datos)" w:history="1">
        <w:r w:rsidR="00A86E18" w:rsidRPr="00D11DC8">
          <w:rPr>
            <w:rFonts w:ascii="Arial" w:eastAsia="Times New Roman" w:hAnsi="Arial" w:cs="Arial"/>
            <w:lang w:eastAsia="es-BO"/>
          </w:rPr>
          <w:t>Disparadores</w:t>
        </w:r>
      </w:hyperlink>
      <w:r w:rsidR="00A86E18" w:rsidRPr="00D11DC8">
        <w:rPr>
          <w:rFonts w:ascii="Arial" w:eastAsia="Times New Roman" w:hAnsi="Arial" w:cs="Arial"/>
          <w:lang w:eastAsia="es-BO"/>
        </w:rPr>
        <w:t> (</w:t>
      </w:r>
      <w:proofErr w:type="spellStart"/>
      <w:r w:rsidR="00A86E18" w:rsidRPr="00D11DC8">
        <w:rPr>
          <w:rFonts w:ascii="Arial" w:eastAsia="Times New Roman" w:hAnsi="Arial" w:cs="Arial"/>
          <w:i/>
          <w:iCs/>
          <w:lang w:eastAsia="es-BO"/>
        </w:rPr>
        <w:t>triggers</w:t>
      </w:r>
      <w:proofErr w:type="spellEnd"/>
      <w:r w:rsidR="00A86E18" w:rsidRPr="00D11DC8">
        <w:rPr>
          <w:rFonts w:ascii="Arial" w:eastAsia="Times New Roman" w:hAnsi="Arial" w:cs="Arial"/>
          <w:lang w:eastAsia="es-BO"/>
        </w:rPr>
        <w:t>): Un disparador o </w:t>
      </w:r>
      <w:proofErr w:type="spellStart"/>
      <w:r w:rsidR="00A86E18" w:rsidRPr="00D11DC8">
        <w:rPr>
          <w:rFonts w:ascii="Arial" w:eastAsia="Times New Roman" w:hAnsi="Arial" w:cs="Arial"/>
          <w:i/>
          <w:iCs/>
          <w:lang w:eastAsia="es-BO"/>
        </w:rPr>
        <w:t>trigger</w:t>
      </w:r>
      <w:proofErr w:type="spellEnd"/>
      <w:r w:rsidR="00A86E18" w:rsidRPr="00D11DC8">
        <w:rPr>
          <w:rFonts w:ascii="Arial" w:eastAsia="Times New Roman" w:hAnsi="Arial" w:cs="Arial"/>
          <w:lang w:eastAsia="es-BO"/>
        </w:rPr>
        <w:t> se define como una acción específica que se realiza de acuerdo a un</w:t>
      </w:r>
      <w:r w:rsidR="00A86E18" w:rsidRPr="00D11DC8">
        <w:rPr>
          <w:rFonts w:ascii="Arial" w:eastAsia="Times New Roman" w:hAnsi="Arial" w:cs="Arial"/>
          <w:color w:val="252525"/>
          <w:lang w:eastAsia="es-BO"/>
        </w:rPr>
        <w:t xml:space="preserve"> evento, cuando éste ocurra dentro de la base de datos. En PostgreSQL esto significa la ejecución de un procedimiento almacenado basado en una determinada acción sobre una tabla específica. Ahora todos los disparadores se definen por seis características:</w:t>
      </w:r>
    </w:p>
    <w:p w14:paraId="3140A6E3"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El nombre del disparador o </w:t>
      </w:r>
      <w:proofErr w:type="spellStart"/>
      <w:r w:rsidRPr="00D11DC8">
        <w:rPr>
          <w:rFonts w:ascii="Arial" w:eastAsia="Times New Roman" w:hAnsi="Arial" w:cs="Arial"/>
          <w:i/>
          <w:iCs/>
          <w:color w:val="252525"/>
          <w:lang w:eastAsia="es-BO"/>
        </w:rPr>
        <w:t>trigger</w:t>
      </w:r>
      <w:proofErr w:type="spellEnd"/>
    </w:p>
    <w:p w14:paraId="184F15AE"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El momento en que el disparador debe arrancar</w:t>
      </w:r>
    </w:p>
    <w:p w14:paraId="2CFF6511"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El evento del disparador deberá activarse sobre...</w:t>
      </w:r>
    </w:p>
    <w:p w14:paraId="5CD50122"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La tabla donde el disparador se activará</w:t>
      </w:r>
    </w:p>
    <w:p w14:paraId="72996BE3"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La frecuencia de la ejecución</w:t>
      </w:r>
    </w:p>
    <w:p w14:paraId="02CCCAF2"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La función que podría ser llamada</w:t>
      </w:r>
    </w:p>
    <w:p w14:paraId="0592538D" w14:textId="77777777" w:rsidR="00A86E18" w:rsidRPr="00D11DC8" w:rsidRDefault="00A86E18" w:rsidP="00A86E18">
      <w:pPr>
        <w:numPr>
          <w:ilvl w:val="1"/>
          <w:numId w:val="43"/>
        </w:numPr>
        <w:shd w:val="clear" w:color="auto" w:fill="FFFFFF"/>
        <w:spacing w:before="100" w:beforeAutospacing="1" w:after="24" w:line="360" w:lineRule="auto"/>
        <w:ind w:left="768"/>
        <w:rPr>
          <w:rFonts w:ascii="Arial" w:eastAsia="Times New Roman" w:hAnsi="Arial" w:cs="Arial"/>
          <w:color w:val="252525"/>
          <w:lang w:eastAsia="es-BO"/>
        </w:rPr>
      </w:pPr>
      <w:r w:rsidRPr="00D11DC8">
        <w:rPr>
          <w:rFonts w:ascii="Arial" w:eastAsia="Times New Roman" w:hAnsi="Arial" w:cs="Arial"/>
          <w:color w:val="252525"/>
          <w:lang w:eastAsia="es-BO"/>
        </w:rPr>
        <w:t>La función no es correcta</w:t>
      </w:r>
    </w:p>
    <w:p w14:paraId="599BED17"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Entonces combinando estas seis características, PostgreSQL le permitirá crear una amplia funcionalidad a través de su sistema de activación de disparadores (</w:t>
      </w:r>
      <w:proofErr w:type="spellStart"/>
      <w:r w:rsidRPr="00D11DC8">
        <w:rPr>
          <w:rFonts w:ascii="Arial" w:eastAsia="Times New Roman" w:hAnsi="Arial" w:cs="Arial"/>
          <w:i/>
          <w:iCs/>
          <w:color w:val="252525"/>
          <w:lang w:eastAsia="es-BO"/>
        </w:rPr>
        <w:t>triggers</w:t>
      </w:r>
      <w:proofErr w:type="spellEnd"/>
      <w:r w:rsidRPr="00D11DC8">
        <w:rPr>
          <w:rFonts w:ascii="Arial" w:eastAsia="Times New Roman" w:hAnsi="Arial" w:cs="Arial"/>
          <w:color w:val="252525"/>
          <w:lang w:eastAsia="es-BO"/>
        </w:rPr>
        <w:t>).</w:t>
      </w:r>
    </w:p>
    <w:p w14:paraId="4DE363E9" w14:textId="77777777" w:rsidR="00A86E18" w:rsidRPr="00D11DC8" w:rsidRDefault="00E529CD" w:rsidP="00A86E18">
      <w:pPr>
        <w:numPr>
          <w:ilvl w:val="0"/>
          <w:numId w:val="44"/>
        </w:numPr>
        <w:shd w:val="clear" w:color="auto" w:fill="FFFFFF"/>
        <w:spacing w:before="100" w:beforeAutospacing="1" w:after="24" w:line="360" w:lineRule="auto"/>
        <w:ind w:left="384"/>
        <w:rPr>
          <w:rFonts w:ascii="Arial" w:eastAsia="Times New Roman" w:hAnsi="Arial" w:cs="Arial"/>
          <w:lang w:eastAsia="es-BO"/>
        </w:rPr>
      </w:pPr>
      <w:hyperlink r:id="rId35" w:tooltip="Vista (base de datos)" w:history="1">
        <w:r w:rsidR="00A86E18" w:rsidRPr="00D11DC8">
          <w:rPr>
            <w:rFonts w:ascii="Arial" w:eastAsia="Times New Roman" w:hAnsi="Arial" w:cs="Arial"/>
            <w:lang w:eastAsia="es-BO"/>
          </w:rPr>
          <w:t>Vistas</w:t>
        </w:r>
      </w:hyperlink>
      <w:r w:rsidR="00A86E18" w:rsidRPr="00D11DC8">
        <w:rPr>
          <w:rFonts w:ascii="Arial" w:eastAsia="Times New Roman" w:hAnsi="Arial" w:cs="Arial"/>
          <w:lang w:eastAsia="es-BO"/>
        </w:rPr>
        <w:t>.</w:t>
      </w:r>
    </w:p>
    <w:p w14:paraId="277CC706" w14:textId="77777777" w:rsidR="00A86E18" w:rsidRPr="00D11DC8" w:rsidRDefault="00A86E18" w:rsidP="00A86E18">
      <w:pPr>
        <w:numPr>
          <w:ilvl w:val="0"/>
          <w:numId w:val="44"/>
        </w:numPr>
        <w:shd w:val="clear" w:color="auto" w:fill="FFFFFF"/>
        <w:spacing w:before="100" w:beforeAutospacing="1" w:after="24" w:line="360" w:lineRule="auto"/>
        <w:ind w:left="384"/>
        <w:rPr>
          <w:rFonts w:ascii="Arial" w:eastAsia="Times New Roman" w:hAnsi="Arial" w:cs="Arial"/>
          <w:lang w:eastAsia="es-BO"/>
        </w:rPr>
      </w:pPr>
      <w:r w:rsidRPr="00D11DC8">
        <w:rPr>
          <w:rFonts w:ascii="Arial" w:eastAsia="Times New Roman" w:hAnsi="Arial" w:cs="Arial"/>
          <w:lang w:eastAsia="es-BO"/>
        </w:rPr>
        <w:t>Integridad transaccional.</w:t>
      </w:r>
    </w:p>
    <w:p w14:paraId="78EC01CD" w14:textId="77777777" w:rsidR="00A86E18" w:rsidRPr="00D11DC8" w:rsidRDefault="00A86E18" w:rsidP="00A86E18">
      <w:pPr>
        <w:numPr>
          <w:ilvl w:val="0"/>
          <w:numId w:val="44"/>
        </w:numPr>
        <w:shd w:val="clear" w:color="auto" w:fill="FFFFFF"/>
        <w:spacing w:before="100" w:beforeAutospacing="1" w:after="24" w:line="360" w:lineRule="auto"/>
        <w:ind w:left="384"/>
        <w:rPr>
          <w:rFonts w:ascii="Arial" w:eastAsia="Times New Roman" w:hAnsi="Arial" w:cs="Arial"/>
          <w:lang w:eastAsia="es-BO"/>
        </w:rPr>
      </w:pPr>
      <w:r w:rsidRPr="00D11DC8">
        <w:rPr>
          <w:rFonts w:ascii="Arial" w:eastAsia="Times New Roman" w:hAnsi="Arial" w:cs="Arial"/>
          <w:lang w:eastAsia="es-BO"/>
        </w:rPr>
        <w:t>Herencia de tablas.</w:t>
      </w:r>
    </w:p>
    <w:p w14:paraId="110E0066" w14:textId="77777777" w:rsidR="00A86E18" w:rsidRPr="00D11DC8" w:rsidRDefault="00A86E18" w:rsidP="00A86E18">
      <w:pPr>
        <w:numPr>
          <w:ilvl w:val="0"/>
          <w:numId w:val="44"/>
        </w:numPr>
        <w:shd w:val="clear" w:color="auto" w:fill="FFFFFF"/>
        <w:spacing w:before="100" w:beforeAutospacing="1" w:after="24" w:line="360" w:lineRule="auto"/>
        <w:ind w:left="384"/>
        <w:rPr>
          <w:rFonts w:ascii="Arial" w:eastAsia="Times New Roman" w:hAnsi="Arial" w:cs="Arial"/>
          <w:lang w:eastAsia="es-BO"/>
        </w:rPr>
      </w:pPr>
      <w:r w:rsidRPr="00D11DC8">
        <w:rPr>
          <w:rFonts w:ascii="Arial" w:eastAsia="Times New Roman" w:hAnsi="Arial" w:cs="Arial"/>
          <w:lang w:eastAsia="es-BO"/>
        </w:rPr>
        <w:t>Tipos de datos y operaciones geométricas.</w:t>
      </w:r>
    </w:p>
    <w:p w14:paraId="61320452" w14:textId="77777777" w:rsidR="00A86E18" w:rsidRPr="00D11DC8" w:rsidRDefault="00A86E18" w:rsidP="00A86E18">
      <w:pPr>
        <w:numPr>
          <w:ilvl w:val="0"/>
          <w:numId w:val="44"/>
        </w:numPr>
        <w:shd w:val="clear" w:color="auto" w:fill="FFFFFF"/>
        <w:spacing w:before="100" w:beforeAutospacing="1" w:after="24" w:line="360" w:lineRule="auto"/>
        <w:ind w:left="384"/>
        <w:rPr>
          <w:rFonts w:ascii="Arial" w:eastAsia="Times New Roman" w:hAnsi="Arial" w:cs="Arial"/>
          <w:color w:val="252525"/>
          <w:lang w:eastAsia="es-BO"/>
        </w:rPr>
      </w:pPr>
      <w:r w:rsidRPr="00D11DC8">
        <w:rPr>
          <w:rFonts w:ascii="Arial" w:eastAsia="Times New Roman" w:hAnsi="Arial" w:cs="Arial"/>
          <w:lang w:eastAsia="es-BO"/>
        </w:rPr>
        <w:t>Soporte para transacciones distribuidas. Permite a PostgreSQL integrarse en un sistema distribuido formado por varios recursos (</w:t>
      </w:r>
      <w:proofErr w:type="spellStart"/>
      <w:r w:rsidRPr="00D11DC8">
        <w:rPr>
          <w:rFonts w:ascii="Arial" w:eastAsia="Times New Roman" w:hAnsi="Arial" w:cs="Arial"/>
          <w:lang w:eastAsia="es-BO"/>
        </w:rPr>
        <w:t>p.ej</w:t>
      </w:r>
      <w:proofErr w:type="spellEnd"/>
      <w:r w:rsidRPr="00D11DC8">
        <w:rPr>
          <w:rFonts w:ascii="Arial" w:eastAsia="Times New Roman" w:hAnsi="Arial" w:cs="Arial"/>
          <w:lang w:eastAsia="es-BO"/>
        </w:rPr>
        <w:t xml:space="preserve">, una base de datos PostgreSQL, otra Oracle, una cola de mensajes IBM MQ JMS y un ERP SAP) gestionado por un servidor de aplicaciones donde el éxito ("commit") de la transacción global es el resultado del éxito de las transacciones locales. </w:t>
      </w:r>
    </w:p>
    <w:p w14:paraId="4F69A72E" w14:textId="77777777" w:rsidR="00D11DC8" w:rsidRDefault="00D11DC8" w:rsidP="00D11DC8">
      <w:pPr>
        <w:rPr>
          <w:rFonts w:eastAsia="Times New Roman"/>
          <w:b/>
          <w:lang w:eastAsia="es-BO"/>
        </w:rPr>
      </w:pPr>
    </w:p>
    <w:p w14:paraId="233F704C" w14:textId="77777777" w:rsidR="00D11DC8" w:rsidRDefault="00D11DC8" w:rsidP="00D11DC8">
      <w:pPr>
        <w:rPr>
          <w:rFonts w:eastAsia="Times New Roman"/>
          <w:b/>
          <w:lang w:eastAsia="es-BO"/>
        </w:rPr>
      </w:pPr>
    </w:p>
    <w:p w14:paraId="6B974048" w14:textId="6FACC3E3" w:rsidR="00A86E18" w:rsidRPr="00D11DC8" w:rsidRDefault="00A86E18" w:rsidP="00C96EBD">
      <w:pPr>
        <w:pStyle w:val="Ttulo4"/>
        <w:numPr>
          <w:ilvl w:val="3"/>
          <w:numId w:val="37"/>
        </w:numPr>
        <w:ind w:left="1134" w:hanging="1134"/>
        <w:rPr>
          <w:rFonts w:eastAsia="Times New Roman"/>
          <w:lang w:eastAsia="es-BO"/>
        </w:rPr>
      </w:pPr>
      <w:bookmarkStart w:id="123" w:name="_Toc420720656"/>
      <w:r w:rsidRPr="00D11DC8">
        <w:rPr>
          <w:rFonts w:eastAsia="Times New Roman"/>
          <w:lang w:eastAsia="es-BO"/>
        </w:rPr>
        <w:t>Funciones</w:t>
      </w:r>
      <w:bookmarkEnd w:id="123"/>
    </w:p>
    <w:p w14:paraId="2489FF59"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Bloques de código que se ejecutan en el servidor. Pueden ser escritos en varios lenguajes, con la potencia que cada uno de ellos da, desde las operaciones básicas de programación, tales como bifurcaciones y bucles, hasta las complejidades de la programación orientada a objetos o la programación funcional.</w:t>
      </w:r>
    </w:p>
    <w:p w14:paraId="5D15B01A"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Los disparadores (</w:t>
      </w:r>
      <w:proofErr w:type="spellStart"/>
      <w:r w:rsidRPr="00D11DC8">
        <w:rPr>
          <w:rFonts w:ascii="Arial" w:eastAsia="Times New Roman" w:hAnsi="Arial" w:cs="Arial"/>
          <w:iCs/>
          <w:color w:val="252525"/>
          <w:lang w:eastAsia="es-BO"/>
        </w:rPr>
        <w:t>triggers</w:t>
      </w:r>
      <w:proofErr w:type="spellEnd"/>
      <w:r w:rsidRPr="00D11DC8">
        <w:rPr>
          <w:rFonts w:ascii="Arial" w:eastAsia="Times New Roman" w:hAnsi="Arial" w:cs="Arial"/>
          <w:color w:val="252525"/>
          <w:lang w:eastAsia="es-BO"/>
        </w:rPr>
        <w:t> en inglés) son funciones enlazadas a operaciones sobre los datos.</w:t>
      </w:r>
    </w:p>
    <w:p w14:paraId="2411CD2F" w14:textId="77777777" w:rsidR="00A86E18" w:rsidRPr="00D11DC8" w:rsidRDefault="00A86E18" w:rsidP="00D11DC8">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Algunos de los lenguajes que se pueden usar son los siguientes:</w:t>
      </w:r>
    </w:p>
    <w:p w14:paraId="59F94197" w14:textId="77777777" w:rsidR="00A86E18" w:rsidRPr="00D11DC8" w:rsidRDefault="00A86E18" w:rsidP="00D11DC8">
      <w:pPr>
        <w:numPr>
          <w:ilvl w:val="0"/>
          <w:numId w:val="45"/>
        </w:numPr>
        <w:shd w:val="clear" w:color="auto" w:fill="FFFFFF"/>
        <w:spacing w:after="24" w:line="360" w:lineRule="auto"/>
        <w:ind w:left="384"/>
        <w:rPr>
          <w:rFonts w:ascii="Arial" w:eastAsia="Times New Roman" w:hAnsi="Arial" w:cs="Arial"/>
          <w:lang w:eastAsia="es-BO"/>
        </w:rPr>
      </w:pPr>
      <w:r w:rsidRPr="00D11DC8">
        <w:rPr>
          <w:rFonts w:ascii="Arial" w:eastAsia="Times New Roman" w:hAnsi="Arial" w:cs="Arial"/>
          <w:lang w:eastAsia="es-BO"/>
        </w:rPr>
        <w:t>Un lenguaje propio llamado </w:t>
      </w:r>
      <w:hyperlink r:id="rId36" w:tooltip="PL/PgSQL" w:history="1">
        <w:r w:rsidRPr="00D11DC8">
          <w:rPr>
            <w:rFonts w:ascii="Arial" w:eastAsia="Times New Roman" w:hAnsi="Arial" w:cs="Arial"/>
            <w:lang w:eastAsia="es-BO"/>
          </w:rPr>
          <w:t>PL/</w:t>
        </w:r>
        <w:proofErr w:type="spellStart"/>
        <w:r w:rsidRPr="00D11DC8">
          <w:rPr>
            <w:rFonts w:ascii="Arial" w:eastAsia="Times New Roman" w:hAnsi="Arial" w:cs="Arial"/>
            <w:lang w:eastAsia="es-BO"/>
          </w:rPr>
          <w:t>PgSQL</w:t>
        </w:r>
        <w:proofErr w:type="spellEnd"/>
      </w:hyperlink>
      <w:r w:rsidRPr="00D11DC8">
        <w:rPr>
          <w:rFonts w:ascii="Arial" w:eastAsia="Times New Roman" w:hAnsi="Arial" w:cs="Arial"/>
          <w:lang w:eastAsia="es-BO"/>
        </w:rPr>
        <w:t> (similar al </w:t>
      </w:r>
      <w:hyperlink r:id="rId37" w:tooltip="PL/SQL" w:history="1">
        <w:r w:rsidRPr="00D11DC8">
          <w:rPr>
            <w:rFonts w:ascii="Arial" w:eastAsia="Times New Roman" w:hAnsi="Arial" w:cs="Arial"/>
            <w:lang w:eastAsia="es-BO"/>
          </w:rPr>
          <w:t>PL/SQL</w:t>
        </w:r>
      </w:hyperlink>
      <w:r w:rsidRPr="00D11DC8">
        <w:rPr>
          <w:rFonts w:ascii="Arial" w:eastAsia="Times New Roman" w:hAnsi="Arial" w:cs="Arial"/>
          <w:lang w:eastAsia="es-BO"/>
        </w:rPr>
        <w:t xml:space="preserve"> de </w:t>
      </w:r>
      <w:proofErr w:type="spellStart"/>
      <w:r w:rsidRPr="00D11DC8">
        <w:rPr>
          <w:rFonts w:ascii="Arial" w:eastAsia="Times New Roman" w:hAnsi="Arial" w:cs="Arial"/>
          <w:lang w:eastAsia="es-BO"/>
        </w:rPr>
        <w:t>oracle</w:t>
      </w:r>
      <w:proofErr w:type="spellEnd"/>
      <w:r w:rsidRPr="00D11DC8">
        <w:rPr>
          <w:rFonts w:ascii="Arial" w:eastAsia="Times New Roman" w:hAnsi="Arial" w:cs="Arial"/>
          <w:lang w:eastAsia="es-BO"/>
        </w:rPr>
        <w:t>).</w:t>
      </w:r>
    </w:p>
    <w:p w14:paraId="4A561C91"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38" w:tooltip="Lenguaje de programación 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492B0EE"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39" w:tooltip="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A9A7486"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0" w:tooltip="Lenguaje de programación Java" w:history="1">
        <w:r w:rsidR="00A86E18" w:rsidRPr="00D11DC8">
          <w:rPr>
            <w:rFonts w:ascii="Arial" w:eastAsia="Times New Roman" w:hAnsi="Arial" w:cs="Arial"/>
            <w:lang w:eastAsia="es-BO"/>
          </w:rPr>
          <w:t>Java</w:t>
        </w:r>
      </w:hyperlink>
      <w:r w:rsidR="00A86E18" w:rsidRPr="00D11DC8">
        <w:rPr>
          <w:rFonts w:ascii="Arial" w:eastAsia="Times New Roman" w:hAnsi="Arial" w:cs="Arial"/>
          <w:lang w:eastAsia="es-BO"/>
        </w:rPr>
        <w:t> </w:t>
      </w:r>
      <w:hyperlink r:id="rId41" w:history="1">
        <w:r w:rsidR="00A86E18" w:rsidRPr="00D11DC8">
          <w:rPr>
            <w:rFonts w:ascii="Arial" w:eastAsia="Times New Roman" w:hAnsi="Arial" w:cs="Arial"/>
            <w:lang w:eastAsia="es-BO"/>
          </w:rPr>
          <w:t>PL/Java web</w:t>
        </w:r>
      </w:hyperlink>
      <w:r w:rsidR="00A86E18" w:rsidRPr="00D11DC8">
        <w:rPr>
          <w:rFonts w:ascii="Arial" w:eastAsia="Times New Roman" w:hAnsi="Arial" w:cs="Arial"/>
          <w:lang w:eastAsia="es-BO"/>
        </w:rPr>
        <w:t>.</w:t>
      </w:r>
    </w:p>
    <w:p w14:paraId="42751F42"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2" w:tooltip="Perl" w:history="1">
        <w:r w:rsidR="00A86E18" w:rsidRPr="00D11DC8">
          <w:rPr>
            <w:rFonts w:ascii="Arial" w:eastAsia="Times New Roman" w:hAnsi="Arial" w:cs="Arial"/>
            <w:lang w:eastAsia="es-BO"/>
          </w:rPr>
          <w:t>PL/Perl</w:t>
        </w:r>
      </w:hyperlink>
      <w:r w:rsidR="00A86E18" w:rsidRPr="00D11DC8">
        <w:rPr>
          <w:rFonts w:ascii="Arial" w:eastAsia="Times New Roman" w:hAnsi="Arial" w:cs="Arial"/>
          <w:lang w:eastAsia="es-BO"/>
        </w:rPr>
        <w:t>.</w:t>
      </w:r>
    </w:p>
    <w:p w14:paraId="223CF401"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3" w:history="1">
        <w:proofErr w:type="spellStart"/>
        <w:r w:rsidR="00A86E18" w:rsidRPr="00D11DC8">
          <w:rPr>
            <w:rFonts w:ascii="Arial" w:eastAsia="Times New Roman" w:hAnsi="Arial" w:cs="Arial"/>
            <w:lang w:eastAsia="es-BO"/>
          </w:rPr>
          <w:t>plPHP</w:t>
        </w:r>
        <w:proofErr w:type="spellEnd"/>
      </w:hyperlink>
      <w:r w:rsidR="00A86E18" w:rsidRPr="00D11DC8">
        <w:rPr>
          <w:rFonts w:ascii="Arial" w:eastAsia="Times New Roman" w:hAnsi="Arial" w:cs="Arial"/>
          <w:lang w:eastAsia="es-BO"/>
        </w:rPr>
        <w:t>.</w:t>
      </w:r>
    </w:p>
    <w:p w14:paraId="176999B7"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4" w:history="1">
        <w:r w:rsidR="00A86E18" w:rsidRPr="00D11DC8">
          <w:rPr>
            <w:rFonts w:ascii="Arial" w:eastAsia="Times New Roman" w:hAnsi="Arial" w:cs="Arial"/>
            <w:lang w:eastAsia="es-BO"/>
          </w:rPr>
          <w:t>PL/</w:t>
        </w:r>
        <w:proofErr w:type="spellStart"/>
        <w:r w:rsidR="00A86E18" w:rsidRPr="00D11DC8">
          <w:rPr>
            <w:rFonts w:ascii="Arial" w:eastAsia="Times New Roman" w:hAnsi="Arial" w:cs="Arial"/>
            <w:lang w:eastAsia="es-BO"/>
          </w:rPr>
          <w:t>Python</w:t>
        </w:r>
        <w:proofErr w:type="spellEnd"/>
      </w:hyperlink>
      <w:r w:rsidR="00A86E18" w:rsidRPr="00D11DC8">
        <w:rPr>
          <w:rFonts w:ascii="Arial" w:eastAsia="Times New Roman" w:hAnsi="Arial" w:cs="Arial"/>
          <w:lang w:eastAsia="es-BO"/>
        </w:rPr>
        <w:t>.</w:t>
      </w:r>
    </w:p>
    <w:p w14:paraId="493AC2AB"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5" w:history="1">
        <w:r w:rsidR="00A86E18" w:rsidRPr="00D11DC8">
          <w:rPr>
            <w:rFonts w:ascii="Arial" w:eastAsia="Times New Roman" w:hAnsi="Arial" w:cs="Arial"/>
            <w:lang w:eastAsia="es-BO"/>
          </w:rPr>
          <w:t>PL/Ruby</w:t>
        </w:r>
      </w:hyperlink>
      <w:r w:rsidR="00A86E18" w:rsidRPr="00D11DC8">
        <w:rPr>
          <w:rFonts w:ascii="Arial" w:eastAsia="Times New Roman" w:hAnsi="Arial" w:cs="Arial"/>
          <w:lang w:eastAsia="es-BO"/>
        </w:rPr>
        <w:t>.</w:t>
      </w:r>
    </w:p>
    <w:p w14:paraId="6E4AF502"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6" w:history="1">
        <w:r w:rsidR="00A86E18" w:rsidRPr="00D11DC8">
          <w:rPr>
            <w:rFonts w:ascii="Arial" w:eastAsia="Times New Roman" w:hAnsi="Arial" w:cs="Arial"/>
            <w:lang w:eastAsia="es-BO"/>
          </w:rPr>
          <w:t>PL/</w:t>
        </w:r>
        <w:proofErr w:type="spellStart"/>
        <w:r w:rsidR="00A86E18" w:rsidRPr="00D11DC8">
          <w:rPr>
            <w:rFonts w:ascii="Arial" w:eastAsia="Times New Roman" w:hAnsi="Arial" w:cs="Arial"/>
            <w:lang w:eastAsia="es-BO"/>
          </w:rPr>
          <w:t>sh</w:t>
        </w:r>
        <w:proofErr w:type="spellEnd"/>
      </w:hyperlink>
      <w:r w:rsidR="00A86E18" w:rsidRPr="00D11DC8">
        <w:rPr>
          <w:rFonts w:ascii="Arial" w:eastAsia="Times New Roman" w:hAnsi="Arial" w:cs="Arial"/>
          <w:lang w:eastAsia="es-BO"/>
        </w:rPr>
        <w:t>.</w:t>
      </w:r>
    </w:p>
    <w:p w14:paraId="4CA6343A"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7" w:history="1">
        <w:r w:rsidR="00A86E18" w:rsidRPr="00D11DC8">
          <w:rPr>
            <w:rFonts w:ascii="Arial" w:eastAsia="Times New Roman" w:hAnsi="Arial" w:cs="Arial"/>
            <w:lang w:eastAsia="es-BO"/>
          </w:rPr>
          <w:t>PL/</w:t>
        </w:r>
        <w:proofErr w:type="spellStart"/>
        <w:r w:rsidR="00A86E18" w:rsidRPr="00D11DC8">
          <w:rPr>
            <w:rFonts w:ascii="Arial" w:eastAsia="Times New Roman" w:hAnsi="Arial" w:cs="Arial"/>
            <w:lang w:eastAsia="es-BO"/>
          </w:rPr>
          <w:t>Tcl</w:t>
        </w:r>
        <w:proofErr w:type="spellEnd"/>
      </w:hyperlink>
      <w:r w:rsidR="00A86E18" w:rsidRPr="00D11DC8">
        <w:rPr>
          <w:rFonts w:ascii="Arial" w:eastAsia="Times New Roman" w:hAnsi="Arial" w:cs="Arial"/>
          <w:lang w:eastAsia="es-BO"/>
        </w:rPr>
        <w:t>.</w:t>
      </w:r>
    </w:p>
    <w:p w14:paraId="1F2E817E" w14:textId="77777777" w:rsidR="00A86E18" w:rsidRPr="00D11DC8" w:rsidRDefault="00E529CD"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hyperlink r:id="rId48" w:history="1">
        <w:r w:rsidR="00A86E18" w:rsidRPr="00D11DC8">
          <w:rPr>
            <w:rFonts w:ascii="Arial" w:eastAsia="Times New Roman" w:hAnsi="Arial" w:cs="Arial"/>
            <w:lang w:eastAsia="es-BO"/>
          </w:rPr>
          <w:t>PL/</w:t>
        </w:r>
        <w:proofErr w:type="spellStart"/>
        <w:r w:rsidR="00A86E18" w:rsidRPr="00D11DC8">
          <w:rPr>
            <w:rFonts w:ascii="Arial" w:eastAsia="Times New Roman" w:hAnsi="Arial" w:cs="Arial"/>
            <w:lang w:eastAsia="es-BO"/>
          </w:rPr>
          <w:t>Scheme</w:t>
        </w:r>
        <w:proofErr w:type="spellEnd"/>
      </w:hyperlink>
      <w:r w:rsidR="00A86E18" w:rsidRPr="00D11DC8">
        <w:rPr>
          <w:rFonts w:ascii="Arial" w:eastAsia="Times New Roman" w:hAnsi="Arial" w:cs="Arial"/>
          <w:lang w:eastAsia="es-BO"/>
        </w:rPr>
        <w:t>.</w:t>
      </w:r>
    </w:p>
    <w:p w14:paraId="562A923E" w14:textId="77777777" w:rsidR="00A86E18" w:rsidRPr="00D11DC8" w:rsidRDefault="00A86E18" w:rsidP="00A86E18">
      <w:pPr>
        <w:numPr>
          <w:ilvl w:val="0"/>
          <w:numId w:val="45"/>
        </w:numPr>
        <w:shd w:val="clear" w:color="auto" w:fill="FFFFFF"/>
        <w:spacing w:before="100" w:beforeAutospacing="1" w:after="24" w:line="360" w:lineRule="auto"/>
        <w:ind w:left="384"/>
        <w:rPr>
          <w:rFonts w:ascii="Arial" w:eastAsia="Times New Roman" w:hAnsi="Arial" w:cs="Arial"/>
          <w:lang w:eastAsia="es-BO"/>
        </w:rPr>
      </w:pPr>
      <w:r w:rsidRPr="00D11DC8">
        <w:rPr>
          <w:rFonts w:ascii="Arial" w:eastAsia="Times New Roman" w:hAnsi="Arial" w:cs="Arial"/>
          <w:lang w:eastAsia="es-BO"/>
        </w:rPr>
        <w:t>Lenguaje para aplicaciones estadísticas </w:t>
      </w:r>
      <w:hyperlink r:id="rId49" w:tooltip="Lenguaje R" w:history="1">
        <w:r w:rsidRPr="00D11DC8">
          <w:rPr>
            <w:rFonts w:ascii="Arial" w:eastAsia="Times New Roman" w:hAnsi="Arial" w:cs="Arial"/>
            <w:lang w:eastAsia="es-BO"/>
          </w:rPr>
          <w:t>R</w:t>
        </w:r>
      </w:hyperlink>
      <w:r w:rsidRPr="00D11DC8">
        <w:rPr>
          <w:rFonts w:ascii="Arial" w:eastAsia="Times New Roman" w:hAnsi="Arial" w:cs="Arial"/>
          <w:lang w:eastAsia="es-BO"/>
        </w:rPr>
        <w:t> por medio de </w:t>
      </w:r>
      <w:hyperlink r:id="rId50" w:history="1">
        <w:r w:rsidRPr="00D11DC8">
          <w:rPr>
            <w:rFonts w:ascii="Arial" w:eastAsia="Times New Roman" w:hAnsi="Arial" w:cs="Arial"/>
            <w:lang w:eastAsia="es-BO"/>
          </w:rPr>
          <w:t>PL/R</w:t>
        </w:r>
      </w:hyperlink>
      <w:r w:rsidRPr="00D11DC8">
        <w:rPr>
          <w:rFonts w:ascii="Arial" w:eastAsia="Times New Roman" w:hAnsi="Arial" w:cs="Arial"/>
          <w:lang w:eastAsia="es-BO"/>
        </w:rPr>
        <w:t>.</w:t>
      </w:r>
    </w:p>
    <w:p w14:paraId="3A393BB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soporta funciones que retornan "filas", donde la salida puede tratarse como un conjunto de valores que pueden ser tratados igual a una fila retornada por una consulta (</w:t>
      </w:r>
      <w:proofErr w:type="spellStart"/>
      <w:r w:rsidRPr="00D11DC8">
        <w:rPr>
          <w:rFonts w:ascii="Arial" w:eastAsia="Times New Roman" w:hAnsi="Arial" w:cs="Arial"/>
          <w:color w:val="252525"/>
          <w:lang w:eastAsia="es-BO"/>
        </w:rPr>
        <w:t>query</w:t>
      </w:r>
      <w:proofErr w:type="spellEnd"/>
      <w:r w:rsidRPr="00D11DC8">
        <w:rPr>
          <w:rFonts w:ascii="Arial" w:eastAsia="Times New Roman" w:hAnsi="Arial" w:cs="Arial"/>
          <w:color w:val="252525"/>
          <w:lang w:eastAsia="es-BO"/>
        </w:rPr>
        <w:t xml:space="preserve"> en inglés).</w:t>
      </w:r>
    </w:p>
    <w:p w14:paraId="40B42070"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Las funciones pueden ser definidas para ejecutarse con los derechos del usuario ejecutor o con los derechos de un usuario previamente definido. El concepto de funciones, en otros DBMS, son muchas veces referidas como "procedimientos almacenados" (</w:t>
      </w:r>
      <w:proofErr w:type="spellStart"/>
      <w:r w:rsidRPr="00D11DC8">
        <w:rPr>
          <w:rFonts w:ascii="Arial" w:eastAsia="Times New Roman" w:hAnsi="Arial" w:cs="Arial"/>
          <w:color w:val="252525"/>
          <w:lang w:eastAsia="es-BO"/>
        </w:rPr>
        <w:t>stored</w:t>
      </w:r>
      <w:proofErr w:type="spellEnd"/>
      <w:r w:rsidRPr="00D11DC8">
        <w:rPr>
          <w:rFonts w:ascii="Arial" w:eastAsia="Times New Roman" w:hAnsi="Arial" w:cs="Arial"/>
          <w:color w:val="252525"/>
          <w:lang w:eastAsia="es-BO"/>
        </w:rPr>
        <w:t xml:space="preserve"> </w:t>
      </w:r>
      <w:proofErr w:type="spellStart"/>
      <w:r w:rsidRPr="00D11DC8">
        <w:rPr>
          <w:rFonts w:ascii="Arial" w:eastAsia="Times New Roman" w:hAnsi="Arial" w:cs="Arial"/>
          <w:color w:val="252525"/>
          <w:lang w:eastAsia="es-BO"/>
        </w:rPr>
        <w:t>procedures</w:t>
      </w:r>
      <w:proofErr w:type="spellEnd"/>
      <w:r w:rsidRPr="00D11DC8">
        <w:rPr>
          <w:rFonts w:ascii="Arial" w:eastAsia="Times New Roman" w:hAnsi="Arial" w:cs="Arial"/>
          <w:color w:val="252525"/>
          <w:lang w:eastAsia="es-BO"/>
        </w:rPr>
        <w:t xml:space="preserve"> en inglés).</w:t>
      </w:r>
    </w:p>
    <w:p w14:paraId="594D3D6E" w14:textId="72800194" w:rsidR="00A86E18" w:rsidRPr="00D11DC8" w:rsidRDefault="00A86E18" w:rsidP="00C96EBD">
      <w:pPr>
        <w:pStyle w:val="Ttulo4"/>
        <w:numPr>
          <w:ilvl w:val="3"/>
          <w:numId w:val="37"/>
        </w:numPr>
        <w:ind w:left="1134" w:hanging="1134"/>
        <w:rPr>
          <w:rFonts w:eastAsia="Times New Roman"/>
          <w:lang w:eastAsia="es-BO"/>
        </w:rPr>
      </w:pPr>
      <w:bookmarkStart w:id="124" w:name="_Toc420720657"/>
      <w:r w:rsidRPr="00D11DC8">
        <w:rPr>
          <w:rFonts w:eastAsia="Times New Roman"/>
          <w:lang w:eastAsia="es-BO"/>
        </w:rPr>
        <w:t>Ventajas</w:t>
      </w:r>
      <w:bookmarkEnd w:id="124"/>
    </w:p>
    <w:p w14:paraId="033A8F8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-Seguridad en términos generales -Integridad en BD: restricciones en el dominio -Integridad referencial - Afirmaciones (</w:t>
      </w:r>
      <w:proofErr w:type="spellStart"/>
      <w:r w:rsidRPr="00D11DC8">
        <w:rPr>
          <w:rFonts w:ascii="Arial" w:eastAsia="Times New Roman" w:hAnsi="Arial" w:cs="Arial"/>
          <w:color w:val="252525"/>
          <w:lang w:eastAsia="es-BO"/>
        </w:rPr>
        <w:t>Assertions</w:t>
      </w:r>
      <w:proofErr w:type="spellEnd"/>
      <w:r w:rsidRPr="00D11DC8">
        <w:rPr>
          <w:rFonts w:ascii="Arial" w:eastAsia="Times New Roman" w:hAnsi="Arial" w:cs="Arial"/>
          <w:color w:val="252525"/>
          <w:lang w:eastAsia="es-BO"/>
        </w:rPr>
        <w:t>) -Disparadores (</w:t>
      </w:r>
      <w:proofErr w:type="spellStart"/>
      <w:r w:rsidRPr="00D11DC8">
        <w:rPr>
          <w:rFonts w:ascii="Arial" w:eastAsia="Times New Roman" w:hAnsi="Arial" w:cs="Arial"/>
          <w:color w:val="252525"/>
          <w:lang w:eastAsia="es-BO"/>
        </w:rPr>
        <w:t>Tiggers</w:t>
      </w:r>
      <w:proofErr w:type="spellEnd"/>
      <w:r w:rsidRPr="00D11DC8">
        <w:rPr>
          <w:rFonts w:ascii="Arial" w:eastAsia="Times New Roman" w:hAnsi="Arial" w:cs="Arial"/>
          <w:color w:val="252525"/>
          <w:lang w:eastAsia="es-BO"/>
        </w:rPr>
        <w:t>) -Autorizaciones -Conexión a DBMS -Transacciones y respaldos</w:t>
      </w:r>
    </w:p>
    <w:p w14:paraId="78A0534D" w14:textId="197D56D5" w:rsidR="00A86E18" w:rsidRDefault="00A86E18" w:rsidP="00C96EBD">
      <w:pPr>
        <w:pStyle w:val="Ttulo4"/>
        <w:numPr>
          <w:ilvl w:val="3"/>
          <w:numId w:val="37"/>
        </w:numPr>
        <w:ind w:left="1134" w:hanging="1134"/>
      </w:pPr>
      <w:bookmarkStart w:id="125" w:name="_Toc420720658"/>
      <w:r w:rsidRPr="00D11DC8">
        <w:t>Popularidad</w:t>
      </w:r>
      <w:bookmarkEnd w:id="125"/>
      <w:r w:rsidRPr="00D11DC8">
        <w:t xml:space="preserve"> </w:t>
      </w:r>
    </w:p>
    <w:p w14:paraId="7CCDA990" w14:textId="35B80098" w:rsidR="00E362AE" w:rsidRPr="00E362AE" w:rsidRDefault="00E362AE" w:rsidP="00E362AE">
      <w:pPr>
        <w:spacing w:line="360" w:lineRule="auto"/>
      </w:pPr>
      <w:r>
        <w:t>La mejor forma de expresar como ha ido creciendo la popularidad de PostgresSQL, utilizaremos el siguiente grafico que muestra cuanto ha ido creciendo el uso de este gestor de Base de Datos.</w:t>
      </w:r>
    </w:p>
    <w:p w14:paraId="2A00C845" w14:textId="7A59772C" w:rsidR="00A86E18" w:rsidRDefault="00D11DC8" w:rsidP="00A86E18">
      <w:r>
        <w:rPr>
          <w:rFonts w:ascii="Arial" w:hAnsi="Arial" w:cs="Arial"/>
          <w:b/>
          <w:noProof/>
          <w:sz w:val="20"/>
          <w:szCs w:val="20"/>
          <w:lang w:val="es-BO" w:eastAsia="es-BO"/>
        </w:rPr>
        <w:drawing>
          <wp:inline distT="0" distB="0" distL="0" distR="0" wp14:anchorId="553DC194" wp14:editId="3D382880">
            <wp:extent cx="5600700" cy="296227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lum bright="-23000" contrast="30000"/>
                    </a:blip>
                    <a:srcRect/>
                    <a:stretch>
                      <a:fillRect/>
                    </a:stretch>
                  </pic:blipFill>
                  <pic:spPr bwMode="auto">
                    <a:xfrm>
                      <a:off x="0" y="0"/>
                      <a:ext cx="5600700" cy="2962275"/>
                    </a:xfrm>
                    <a:prstGeom prst="rect">
                      <a:avLst/>
                    </a:prstGeom>
                    <a:noFill/>
                    <a:ln w="9525">
                      <a:noFill/>
                      <a:miter lim="800000"/>
                      <a:headEnd/>
                      <a:tailEnd/>
                    </a:ln>
                  </pic:spPr>
                </pic:pic>
              </a:graphicData>
            </a:graphic>
          </wp:inline>
        </w:drawing>
      </w:r>
    </w:p>
    <w:p w14:paraId="7B0FC053" w14:textId="5169203E" w:rsidR="00650DBE" w:rsidRDefault="00650DBE">
      <w:r>
        <w:br w:type="page"/>
      </w:r>
    </w:p>
    <w:p w14:paraId="7ADD7342" w14:textId="77777777" w:rsidR="0092324D" w:rsidRPr="00391491" w:rsidRDefault="0092324D" w:rsidP="00E608FB">
      <w:pPr>
        <w:pStyle w:val="Ttulo3"/>
        <w:numPr>
          <w:ilvl w:val="2"/>
          <w:numId w:val="37"/>
        </w:numPr>
        <w:spacing w:line="360" w:lineRule="auto"/>
        <w:ind w:left="851" w:hanging="851"/>
      </w:pPr>
      <w:bookmarkStart w:id="126" w:name="_Toc420717898"/>
      <w:bookmarkStart w:id="127" w:name="_Toc420718783"/>
      <w:bookmarkStart w:id="128" w:name="_Toc420720659"/>
      <w:r w:rsidRPr="00391491">
        <w:t>Software de Mainbrain</w:t>
      </w:r>
      <w:bookmarkEnd w:id="126"/>
      <w:bookmarkEnd w:id="127"/>
      <w:bookmarkEnd w:id="128"/>
    </w:p>
    <w:p w14:paraId="1C9BA1E4" w14:textId="77777777" w:rsidR="0092324D" w:rsidRPr="00E608FB" w:rsidRDefault="0092324D" w:rsidP="00E608FB">
      <w:pPr>
        <w:pStyle w:val="Ttulo4"/>
        <w:numPr>
          <w:ilvl w:val="3"/>
          <w:numId w:val="37"/>
        </w:numPr>
        <w:ind w:left="1134" w:hanging="1134"/>
      </w:pPr>
      <w:bookmarkStart w:id="129" w:name="_Toc420718784"/>
      <w:bookmarkStart w:id="130" w:name="_Toc420720660"/>
      <w:r w:rsidRPr="00E608FB">
        <w:t>DEFINICIÓN</w:t>
      </w:r>
      <w:bookmarkEnd w:id="129"/>
      <w:bookmarkEnd w:id="130"/>
    </w:p>
    <w:p w14:paraId="199E657F" w14:textId="77777777" w:rsidR="0092324D" w:rsidRDefault="0092324D" w:rsidP="0092324D">
      <w:pPr>
        <w:spacing w:line="360" w:lineRule="auto"/>
      </w:pPr>
      <w:r>
        <w:t xml:space="preserve">Por definición informática, el Software MainBrain es un ERP (Enterprise </w:t>
      </w:r>
      <w:proofErr w:type="spellStart"/>
      <w:r>
        <w:t>Resource</w:t>
      </w:r>
      <w:proofErr w:type="spellEnd"/>
      <w:r>
        <w:t xml:space="preserve"> </w:t>
      </w:r>
      <w:proofErr w:type="spellStart"/>
      <w:r>
        <w:t>Planning</w:t>
      </w:r>
      <w:proofErr w:type="spellEnd"/>
      <w:r>
        <w:t>), lo que significa que es un programa informático que puede adaptarse a cualquier tipo de negocio para el cual se configure una implementación.</w:t>
      </w:r>
    </w:p>
    <w:p w14:paraId="6CA87F6B" w14:textId="77777777" w:rsidR="0092324D" w:rsidRPr="00E608FB" w:rsidRDefault="0092324D" w:rsidP="00E608FB">
      <w:pPr>
        <w:pStyle w:val="Ttulo4"/>
        <w:numPr>
          <w:ilvl w:val="3"/>
          <w:numId w:val="37"/>
        </w:numPr>
        <w:ind w:left="1134" w:hanging="1134"/>
      </w:pPr>
      <w:bookmarkStart w:id="131" w:name="_Toc420718785"/>
      <w:bookmarkStart w:id="132" w:name="_Toc420720661"/>
      <w:r w:rsidRPr="00E608FB">
        <w:t>CARACTERÍSTICAS</w:t>
      </w:r>
      <w:bookmarkEnd w:id="131"/>
      <w:bookmarkEnd w:id="132"/>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5E0F71B7" w14:textId="77777777" w:rsidR="0092324D" w:rsidRDefault="0092324D" w:rsidP="0092324D">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732A7B96" w14:textId="77777777" w:rsidR="0080101D" w:rsidRDefault="0080101D" w:rsidP="0092324D">
      <w:pPr>
        <w:tabs>
          <w:tab w:val="left" w:pos="2100"/>
        </w:tabs>
        <w:spacing w:line="360" w:lineRule="auto"/>
      </w:pPr>
    </w:p>
    <w:p w14:paraId="67AE85E4" w14:textId="77777777" w:rsidR="0080101D" w:rsidRDefault="0080101D" w:rsidP="0092324D">
      <w:pPr>
        <w:tabs>
          <w:tab w:val="left" w:pos="2100"/>
        </w:tabs>
        <w:spacing w:line="360" w:lineRule="auto"/>
      </w:pPr>
    </w:p>
    <w:p w14:paraId="118A57E5" w14:textId="77777777" w:rsidR="0092324D" w:rsidRPr="00E608FB" w:rsidRDefault="0092324D" w:rsidP="00E608FB">
      <w:pPr>
        <w:pStyle w:val="Ttulo4"/>
        <w:numPr>
          <w:ilvl w:val="3"/>
          <w:numId w:val="37"/>
        </w:numPr>
        <w:ind w:left="1134" w:hanging="1134"/>
      </w:pPr>
      <w:bookmarkStart w:id="133" w:name="_Toc420718786"/>
      <w:bookmarkStart w:id="134" w:name="_Toc420720662"/>
      <w:r w:rsidRPr="00E608FB">
        <w:t>ALCANCE</w:t>
      </w:r>
      <w:bookmarkEnd w:id="133"/>
      <w:bookmarkEnd w:id="134"/>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 xml:space="preserve">Venta, </w:t>
            </w:r>
            <w:proofErr w:type="spellStart"/>
            <w:r w:rsidRPr="0092324D">
              <w:rPr>
                <w:rFonts w:eastAsia="Times New Roman" w:cstheme="minorHAnsi"/>
                <w:color w:val="000000"/>
                <w:sz w:val="23"/>
                <w:szCs w:val="23"/>
                <w:lang w:eastAsia="es-BO"/>
              </w:rPr>
              <w:t>Items</w:t>
            </w:r>
            <w:proofErr w:type="spellEnd"/>
            <w:r w:rsidRPr="0092324D">
              <w:rPr>
                <w:rFonts w:eastAsia="Times New Roman" w:cstheme="minorHAnsi"/>
                <w:color w:val="000000"/>
                <w:sz w:val="23"/>
                <w:szCs w:val="23"/>
                <w:lang w:eastAsia="es-BO"/>
              </w:rPr>
              <w:t xml:space="preserve">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135" w:name="_Toc420720693"/>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135"/>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E608FB">
      <w:pPr>
        <w:pStyle w:val="Ttulo4"/>
        <w:numPr>
          <w:ilvl w:val="3"/>
          <w:numId w:val="37"/>
        </w:numPr>
        <w:ind w:left="1134" w:hanging="1134"/>
      </w:pPr>
      <w:bookmarkStart w:id="136" w:name="_Toc420718787"/>
      <w:bookmarkStart w:id="137" w:name="_Toc420720663"/>
      <w:r w:rsidRPr="00E608FB">
        <w:t>CREACIÓN DE IMPLEMENTACIONES</w:t>
      </w:r>
      <w:bookmarkEnd w:id="136"/>
      <w:bookmarkEnd w:id="137"/>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E608FB">
      <w:pPr>
        <w:pStyle w:val="Ttulo4"/>
        <w:numPr>
          <w:ilvl w:val="3"/>
          <w:numId w:val="37"/>
        </w:numPr>
        <w:ind w:left="1134" w:hanging="1134"/>
      </w:pPr>
      <w:bookmarkStart w:id="138" w:name="_Toc420718788"/>
      <w:bookmarkStart w:id="139" w:name="_Toc420720664"/>
      <w:r w:rsidRPr="00E608FB">
        <w:t>TIEMPO DE IMPLEMENTACIÓN</w:t>
      </w:r>
      <w:bookmarkEnd w:id="138"/>
      <w:bookmarkEnd w:id="139"/>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21038F">
          <w:headerReference w:type="default" r:id="rId52"/>
          <w:footerReference w:type="default" r:id="rId53"/>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624ECE" w:rsidRDefault="00D97EEC" w:rsidP="0098314D">
      <w:pPr>
        <w:spacing w:line="360" w:lineRule="auto"/>
        <w:jc w:val="right"/>
        <w:rPr>
          <w:color w:val="002060"/>
        </w:rPr>
      </w:pPr>
      <w:r w:rsidRPr="00624ECE">
        <w:rPr>
          <w:color w:val="00206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02480A">
      <w:pPr>
        <w:pStyle w:val="Ttulo1"/>
        <w:numPr>
          <w:ilvl w:val="0"/>
          <w:numId w:val="37"/>
        </w:numPr>
        <w:ind w:left="426" w:hanging="426"/>
      </w:pPr>
      <w:bookmarkStart w:id="140" w:name="_Toc420717899"/>
      <w:bookmarkStart w:id="141" w:name="_Toc420718789"/>
      <w:bookmarkStart w:id="142" w:name="_Toc420720665"/>
      <w:r>
        <w:rPr>
          <w:caps w:val="0"/>
        </w:rPr>
        <w:t xml:space="preserve">Capítulo 4: </w:t>
      </w:r>
      <w:r w:rsidR="00391491">
        <w:rPr>
          <w:caps w:val="0"/>
        </w:rPr>
        <w:t>Captura de Requisitos visto como Usuario</w:t>
      </w:r>
      <w:bookmarkEnd w:id="140"/>
      <w:bookmarkEnd w:id="141"/>
      <w:bookmarkEnd w:id="142"/>
    </w:p>
    <w:p w14:paraId="5C21F75D" w14:textId="77777777" w:rsidR="001210EF" w:rsidRPr="001210EF" w:rsidRDefault="001210EF" w:rsidP="001210EF">
      <w:pPr>
        <w:pStyle w:val="Ttulo2"/>
        <w:numPr>
          <w:ilvl w:val="1"/>
          <w:numId w:val="37"/>
        </w:numPr>
        <w:ind w:left="709" w:hanging="709"/>
      </w:pPr>
      <w:bookmarkStart w:id="143" w:name="_Toc420717900"/>
      <w:bookmarkStart w:id="144" w:name="_Toc420718790"/>
      <w:bookmarkStart w:id="145" w:name="_Toc420720666"/>
      <w:r>
        <w:t>Enumerar los Requisitos Candidatos</w:t>
      </w:r>
      <w:bookmarkEnd w:id="143"/>
      <w:bookmarkEnd w:id="144"/>
      <w:bookmarkEnd w:id="145"/>
    </w:p>
    <w:p w14:paraId="1E1B891F" w14:textId="77777777" w:rsidR="00940FFF" w:rsidRDefault="00940FFF" w:rsidP="001210EF">
      <w:pPr>
        <w:pStyle w:val="Ttulo3"/>
        <w:numPr>
          <w:ilvl w:val="2"/>
          <w:numId w:val="37"/>
        </w:numPr>
        <w:spacing w:line="360" w:lineRule="auto"/>
        <w:ind w:left="851" w:hanging="851"/>
      </w:pPr>
      <w:bookmarkStart w:id="146" w:name="_Toc420717901"/>
      <w:bookmarkStart w:id="147" w:name="_Toc420718791"/>
      <w:bookmarkStart w:id="148" w:name="_Toc420720667"/>
      <w:r>
        <w:t>Lista de Requisitos Funcionales</w:t>
      </w:r>
      <w:bookmarkEnd w:id="146"/>
      <w:bookmarkEnd w:id="147"/>
      <w:bookmarkEnd w:id="148"/>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149" w:name="_Toc420720694"/>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149"/>
    </w:p>
    <w:p w14:paraId="6EFD647E" w14:textId="77777777" w:rsidR="0054175D" w:rsidRDefault="0054175D" w:rsidP="001210EF">
      <w:pPr>
        <w:pStyle w:val="Ttulo3"/>
        <w:numPr>
          <w:ilvl w:val="2"/>
          <w:numId w:val="37"/>
        </w:numPr>
        <w:ind w:left="851" w:hanging="851"/>
      </w:pPr>
      <w:bookmarkStart w:id="150" w:name="_Toc420717902"/>
      <w:bookmarkStart w:id="151" w:name="_Toc420718792"/>
      <w:bookmarkStart w:id="152" w:name="_Toc420720668"/>
      <w:r w:rsidRPr="00810AEA">
        <w:t>Requisitos No Funcionales del Sistema</w:t>
      </w:r>
      <w:bookmarkEnd w:id="150"/>
      <w:bookmarkEnd w:id="151"/>
      <w:bookmarkEnd w:id="152"/>
    </w:p>
    <w:p w14:paraId="0A053142" w14:textId="70735E1A" w:rsidR="006F5815" w:rsidRPr="001210EF" w:rsidRDefault="006F5815" w:rsidP="00335BA2">
      <w:pPr>
        <w:pStyle w:val="Ttulo4"/>
        <w:numPr>
          <w:ilvl w:val="3"/>
          <w:numId w:val="37"/>
        </w:numPr>
        <w:ind w:left="1134" w:hanging="1134"/>
      </w:pPr>
      <w:bookmarkStart w:id="153" w:name="_Toc420718793"/>
      <w:bookmarkStart w:id="154" w:name="_Toc420720669"/>
      <w:r w:rsidRPr="001210EF">
        <w:t>Restricciones</w:t>
      </w:r>
      <w:bookmarkEnd w:id="153"/>
      <w:bookmarkEnd w:id="154"/>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t>PostgreSQL</w:t>
      </w:r>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 xml:space="preserve">Intel® </w:t>
      </w:r>
      <w:proofErr w:type="spellStart"/>
      <w:r w:rsidR="006D7C96" w:rsidRPr="006D7C96">
        <w:t>Core</w:t>
      </w:r>
      <w:proofErr w:type="spellEnd"/>
      <w:r w:rsidR="006D7C96" w:rsidRPr="006D7C96">
        <w:t xml:space="preserve">™ 2 </w:t>
      </w:r>
      <w:proofErr w:type="spellStart"/>
      <w:r w:rsidR="006D7C96" w:rsidRPr="006D7C96">
        <w:t>Duo</w:t>
      </w:r>
      <w:proofErr w:type="spellEnd"/>
      <w:r w:rsidR="006D7C96" w:rsidRPr="006D7C96">
        <w:t xml:space="preserve"> E6600 o AMD </w:t>
      </w:r>
      <w:proofErr w:type="spellStart"/>
      <w:r w:rsidR="006D7C96" w:rsidRPr="006D7C96">
        <w:t>Phenom</w:t>
      </w:r>
      <w:proofErr w:type="spellEnd"/>
      <w:r w:rsidR="006D7C96" w:rsidRPr="006D7C96">
        <w:t>™ X3 8750</w:t>
      </w:r>
    </w:p>
    <w:p w14:paraId="5AF72401" w14:textId="77777777" w:rsidR="006D7C96" w:rsidRDefault="006D7C96" w:rsidP="006D7C96">
      <w:pPr>
        <w:spacing w:after="0"/>
        <w:ind w:right="-377"/>
        <w:jc w:val="left"/>
      </w:pPr>
      <w:r>
        <w:tab/>
      </w:r>
      <w:r>
        <w:tab/>
      </w:r>
      <w:r>
        <w:tab/>
      </w:r>
      <w:r>
        <w:tab/>
        <w:t xml:space="preserve">2GB </w:t>
      </w:r>
      <w:proofErr w:type="spellStart"/>
      <w:r>
        <w:t>Ram</w:t>
      </w:r>
      <w:proofErr w:type="spellEnd"/>
      <w:r>
        <w:t xml:space="preserve">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1210EF">
      <w:pPr>
        <w:pStyle w:val="Ttulo2"/>
        <w:numPr>
          <w:ilvl w:val="1"/>
          <w:numId w:val="37"/>
        </w:numPr>
        <w:ind w:left="709" w:hanging="709"/>
      </w:pPr>
      <w:bookmarkStart w:id="155" w:name="_Toc420717903"/>
      <w:bookmarkStart w:id="156" w:name="_Toc420718794"/>
      <w:bookmarkStart w:id="157" w:name="_Toc420720670"/>
      <w:r w:rsidRPr="001210EF">
        <w:t>Contexto Del Sistema (Modelo De Negocio)</w:t>
      </w:r>
      <w:bookmarkEnd w:id="155"/>
      <w:bookmarkEnd w:id="156"/>
      <w:bookmarkEnd w:id="157"/>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06231C">
      <w:pPr>
        <w:pStyle w:val="Ttulo3"/>
        <w:numPr>
          <w:ilvl w:val="2"/>
          <w:numId w:val="37"/>
        </w:numPr>
        <w:ind w:left="851" w:hanging="851"/>
      </w:pPr>
      <w:bookmarkStart w:id="158" w:name="_Toc420717904"/>
      <w:bookmarkStart w:id="159" w:name="_Toc420718795"/>
      <w:bookmarkStart w:id="160" w:name="_Toc420720671"/>
      <w:r w:rsidRPr="001210EF">
        <w:t xml:space="preserve">Proceso de </w:t>
      </w:r>
      <w:r w:rsidR="008224FA" w:rsidRPr="001210EF">
        <w:t>Búsqueda de Material</w:t>
      </w:r>
      <w:r w:rsidRPr="001210EF">
        <w:t xml:space="preserve"> (Diagrama de Actividades)</w:t>
      </w:r>
      <w:bookmarkEnd w:id="158"/>
      <w:bookmarkEnd w:id="159"/>
      <w:bookmarkEnd w:id="160"/>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161" w:name="_Toc420720687"/>
      <w:bookmarkStart w:id="162" w:name="_Toc420720985"/>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7</w:t>
      </w:r>
      <w:r w:rsidRPr="00C73C98">
        <w:rPr>
          <w:color w:val="002060"/>
        </w:rPr>
        <w:fldChar w:fldCharType="end"/>
      </w:r>
      <w:r w:rsidRPr="00C73C98">
        <w:rPr>
          <w:color w:val="002060"/>
        </w:rPr>
        <w:t>.- Diagrama de Actividades - Búsqueda de Material</w:t>
      </w:r>
      <w:bookmarkEnd w:id="161"/>
      <w:bookmarkEnd w:id="162"/>
    </w:p>
    <w:p w14:paraId="1A95B24A" w14:textId="77777777" w:rsidR="00A26D52" w:rsidRPr="001210EF" w:rsidRDefault="00A26D52" w:rsidP="001210EF">
      <w:pPr>
        <w:pStyle w:val="Ttulo3"/>
        <w:numPr>
          <w:ilvl w:val="2"/>
          <w:numId w:val="37"/>
        </w:numPr>
        <w:spacing w:line="360" w:lineRule="auto"/>
        <w:ind w:left="851" w:hanging="851"/>
      </w:pPr>
      <w:bookmarkStart w:id="163" w:name="_Toc420717905"/>
      <w:bookmarkStart w:id="164" w:name="_Toc420718796"/>
      <w:bookmarkStart w:id="165" w:name="_Toc420720672"/>
      <w:r w:rsidRPr="001210EF">
        <w:t>Proceso de Registro de Visitante (Diagrama de Actividad)</w:t>
      </w:r>
      <w:bookmarkEnd w:id="163"/>
      <w:bookmarkEnd w:id="164"/>
      <w:bookmarkEnd w:id="165"/>
    </w:p>
    <w:p w14:paraId="38C031B6" w14:textId="77777777" w:rsidR="00C73C98" w:rsidRDefault="00FD2765" w:rsidP="00C73C98">
      <w:pPr>
        <w:keepNext/>
        <w:jc w:val="center"/>
      </w:pPr>
      <w:r>
        <w:pict w14:anchorId="05F315EB">
          <v:shape id="_x0000_i1026" type="#_x0000_t75" style="width:448.9pt;height:462.4pt">
            <v:imagedata r:id="rId55" o:title="Registro de Visitante"/>
          </v:shape>
        </w:pict>
      </w:r>
    </w:p>
    <w:p w14:paraId="7BE57F5F" w14:textId="74AF8207" w:rsidR="0096248F" w:rsidRPr="00C73C98" w:rsidRDefault="00C73C98" w:rsidP="00C73C98">
      <w:pPr>
        <w:pStyle w:val="Descripcin"/>
        <w:jc w:val="center"/>
        <w:rPr>
          <w:color w:val="002060"/>
        </w:rPr>
      </w:pPr>
      <w:bookmarkStart w:id="166" w:name="_Toc420720688"/>
      <w:bookmarkStart w:id="167" w:name="_Toc420720986"/>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8</w:t>
      </w:r>
      <w:r w:rsidRPr="00C73C98">
        <w:rPr>
          <w:color w:val="002060"/>
        </w:rPr>
        <w:fldChar w:fldCharType="end"/>
      </w:r>
      <w:r w:rsidRPr="00C73C98">
        <w:rPr>
          <w:color w:val="002060"/>
        </w:rPr>
        <w:t xml:space="preserve">.- Diagrama de Actividades – Registro de </w:t>
      </w:r>
      <w:r w:rsidR="00335400">
        <w:rPr>
          <w:color w:val="002060"/>
        </w:rPr>
        <w:t>Visitante</w:t>
      </w:r>
      <w:bookmarkEnd w:id="166"/>
      <w:bookmarkEnd w:id="167"/>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1210EF">
      <w:pPr>
        <w:pStyle w:val="Ttulo3"/>
        <w:numPr>
          <w:ilvl w:val="2"/>
          <w:numId w:val="37"/>
        </w:numPr>
        <w:spacing w:line="360" w:lineRule="auto"/>
        <w:ind w:left="851" w:hanging="851"/>
      </w:pPr>
      <w:bookmarkStart w:id="168" w:name="_Toc420717906"/>
      <w:bookmarkStart w:id="169" w:name="_Toc420718797"/>
      <w:bookmarkStart w:id="170" w:name="_Toc420720673"/>
      <w:r w:rsidRPr="001210EF">
        <w:t>Proceso de Registro de Material (</w:t>
      </w:r>
      <w:r w:rsidR="00C61248" w:rsidRPr="001210EF">
        <w:t>Diagrama de Actividades)</w:t>
      </w:r>
      <w:bookmarkEnd w:id="168"/>
      <w:bookmarkEnd w:id="169"/>
      <w:bookmarkEnd w:id="170"/>
    </w:p>
    <w:p w14:paraId="2A39C617" w14:textId="0D50B97E" w:rsidR="00C73C98" w:rsidRDefault="00FD2765" w:rsidP="00C73C98">
      <w:pPr>
        <w:keepNext/>
        <w:jc w:val="center"/>
      </w:pPr>
      <w:r>
        <w:pict w14:anchorId="599C9416">
          <v:shape id="_x0000_i1027" type="#_x0000_t75" style="width:365.2pt;height:587.5pt">
            <v:imagedata r:id="rId56" o:title="Registro de Material"/>
          </v:shape>
        </w:pict>
      </w:r>
    </w:p>
    <w:p w14:paraId="2E9B66F1" w14:textId="410A6B1C" w:rsidR="00FD771D" w:rsidRPr="00C73C98" w:rsidRDefault="00C73C98" w:rsidP="00C73C98">
      <w:pPr>
        <w:pStyle w:val="Descripcin"/>
        <w:jc w:val="center"/>
        <w:rPr>
          <w:color w:val="002060"/>
        </w:rPr>
      </w:pPr>
      <w:bookmarkStart w:id="171" w:name="_Toc420720689"/>
      <w:bookmarkStart w:id="172" w:name="_Toc420720987"/>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9</w:t>
      </w:r>
      <w:r w:rsidRPr="00C73C98">
        <w:rPr>
          <w:color w:val="002060"/>
        </w:rPr>
        <w:fldChar w:fldCharType="end"/>
      </w:r>
      <w:r w:rsidRPr="00C73C98">
        <w:rPr>
          <w:color w:val="002060"/>
        </w:rPr>
        <w:t>.- Diagrama de Actividades - Registro de Material</w:t>
      </w:r>
      <w:bookmarkEnd w:id="171"/>
      <w:bookmarkEnd w:id="172"/>
    </w:p>
    <w:p w14:paraId="0F66A8B2" w14:textId="77777777" w:rsidR="0006231C" w:rsidRDefault="0006231C" w:rsidP="00FD771D">
      <w:pPr>
        <w:keepNext/>
        <w:jc w:val="center"/>
      </w:pPr>
    </w:p>
    <w:p w14:paraId="2B1D534E" w14:textId="77777777" w:rsidR="00D329AA" w:rsidRPr="001210EF" w:rsidRDefault="008224FA" w:rsidP="001210EF">
      <w:pPr>
        <w:pStyle w:val="Ttulo3"/>
        <w:numPr>
          <w:ilvl w:val="2"/>
          <w:numId w:val="37"/>
        </w:numPr>
        <w:spacing w:line="360" w:lineRule="auto"/>
      </w:pPr>
      <w:bookmarkStart w:id="173" w:name="_Toc420717907"/>
      <w:bookmarkStart w:id="174" w:name="_Toc420718798"/>
      <w:bookmarkStart w:id="175" w:name="_Toc420720674"/>
      <w:r w:rsidRPr="001210EF">
        <w:t>Proceso de Préstamo de Libro (Diagrama de Actividades)</w:t>
      </w:r>
      <w:bookmarkEnd w:id="173"/>
      <w:bookmarkEnd w:id="174"/>
      <w:bookmarkEnd w:id="175"/>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176" w:name="_Toc420720690"/>
      <w:bookmarkStart w:id="177" w:name="_Toc420720988"/>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Pr="00335400">
        <w:rPr>
          <w:noProof/>
          <w:color w:val="002060"/>
        </w:rPr>
        <w:t>10</w:t>
      </w:r>
      <w:r w:rsidRPr="00335400">
        <w:rPr>
          <w:color w:val="002060"/>
        </w:rPr>
        <w:fldChar w:fldCharType="end"/>
      </w:r>
      <w:r w:rsidRPr="00335400">
        <w:rPr>
          <w:color w:val="002060"/>
        </w:rPr>
        <w:t>.- Diagrama de Actividades - Préstamo de Libro</w:t>
      </w:r>
      <w:bookmarkEnd w:id="176"/>
      <w:bookmarkEnd w:id="177"/>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1210EF">
      <w:pPr>
        <w:pStyle w:val="Ttulo1"/>
        <w:numPr>
          <w:ilvl w:val="0"/>
          <w:numId w:val="37"/>
        </w:numPr>
        <w:ind w:left="426" w:hanging="426"/>
        <w:rPr>
          <w:caps w:val="0"/>
        </w:rPr>
      </w:pPr>
      <w:bookmarkStart w:id="178" w:name="_Toc420717908"/>
      <w:bookmarkStart w:id="179" w:name="_Toc420718799"/>
      <w:bookmarkStart w:id="180" w:name="_Toc420720675"/>
      <w:r>
        <w:rPr>
          <w:caps w:val="0"/>
        </w:rPr>
        <w:t>Capítulo 5: Captura de Requisitos del Sistema en Casos de Uso</w:t>
      </w:r>
      <w:bookmarkEnd w:id="178"/>
      <w:bookmarkEnd w:id="179"/>
      <w:bookmarkEnd w:id="180"/>
    </w:p>
    <w:p w14:paraId="29F8EFDE" w14:textId="77777777" w:rsidR="00145258" w:rsidRDefault="001210EF" w:rsidP="001210EF">
      <w:pPr>
        <w:pStyle w:val="Ttulo2"/>
        <w:numPr>
          <w:ilvl w:val="1"/>
          <w:numId w:val="37"/>
        </w:numPr>
        <w:ind w:left="709" w:hanging="709"/>
      </w:pPr>
      <w:bookmarkStart w:id="181" w:name="_Toc420717909"/>
      <w:bookmarkStart w:id="182" w:name="_Toc420718800"/>
      <w:bookmarkStart w:id="183" w:name="_Toc420720676"/>
      <w:r>
        <w:t>Encontrar Actores y Casos de Uso</w:t>
      </w:r>
      <w:bookmarkEnd w:id="181"/>
      <w:bookmarkEnd w:id="182"/>
      <w:bookmarkEnd w:id="183"/>
    </w:p>
    <w:p w14:paraId="4E16D6F6" w14:textId="77777777" w:rsidR="00701F93" w:rsidRDefault="00701F93" w:rsidP="001210EF">
      <w:pPr>
        <w:pStyle w:val="Ttulo3"/>
        <w:numPr>
          <w:ilvl w:val="2"/>
          <w:numId w:val="37"/>
        </w:numPr>
        <w:spacing w:line="360" w:lineRule="auto"/>
        <w:ind w:left="851" w:hanging="851"/>
      </w:pPr>
      <w:bookmarkStart w:id="184" w:name="_Toc420717910"/>
      <w:bookmarkStart w:id="185" w:name="_Toc420718801"/>
      <w:bookmarkStart w:id="186" w:name="_Toc420720677"/>
      <w:r w:rsidRPr="00701F93">
        <w:t>Encontrar los Actores</w:t>
      </w:r>
      <w:bookmarkEnd w:id="184"/>
      <w:bookmarkEnd w:id="185"/>
      <w:bookmarkEnd w:id="186"/>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w:t>
            </w:r>
            <w:proofErr w:type="spellStart"/>
            <w:r>
              <w:t>pdf</w:t>
            </w:r>
            <w:proofErr w:type="spellEnd"/>
            <w:r>
              <w:t xml:space="preserve">,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187" w:name="_Toc420720695"/>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187"/>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FA2EC1">
      <w:pPr>
        <w:pStyle w:val="Ttulo3"/>
        <w:numPr>
          <w:ilvl w:val="2"/>
          <w:numId w:val="37"/>
        </w:numPr>
        <w:spacing w:line="360" w:lineRule="auto"/>
        <w:ind w:left="851" w:hanging="851"/>
      </w:pPr>
      <w:bookmarkStart w:id="188" w:name="_Toc420717911"/>
      <w:bookmarkStart w:id="189" w:name="_Toc420718802"/>
      <w:bookmarkStart w:id="190" w:name="_Toc420720678"/>
      <w:r w:rsidRPr="006A554F">
        <w:t>Encontrar Casos de Uso</w:t>
      </w:r>
      <w:bookmarkEnd w:id="188"/>
      <w:bookmarkEnd w:id="189"/>
      <w:bookmarkEnd w:id="190"/>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191" w:name="_Toc420720696"/>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191"/>
    </w:p>
    <w:p w14:paraId="07C1B656" w14:textId="092EE120" w:rsidR="00161520" w:rsidRDefault="0017363F" w:rsidP="002D48D5">
      <w:pPr>
        <w:pStyle w:val="Ttulo3"/>
        <w:numPr>
          <w:ilvl w:val="2"/>
          <w:numId w:val="37"/>
        </w:numPr>
        <w:spacing w:after="240"/>
        <w:ind w:left="851" w:hanging="851"/>
      </w:pPr>
      <w:bookmarkStart w:id="192" w:name="_Toc420717912"/>
      <w:bookmarkStart w:id="193" w:name="_Toc420718803"/>
      <w:bookmarkStart w:id="194" w:name="_Toc420720679"/>
      <w:r>
        <w:t>Priorizar los Casos de Uso</w:t>
      </w:r>
      <w:bookmarkEnd w:id="192"/>
      <w:bookmarkEnd w:id="193"/>
      <w:bookmarkEnd w:id="194"/>
    </w:p>
    <w:p w14:paraId="69E8BBAF" w14:textId="4DB81ECF" w:rsidR="00335400" w:rsidRPr="00335400" w:rsidRDefault="00335400" w:rsidP="00335400">
      <w:pPr>
        <w:pStyle w:val="Descripcin"/>
        <w:keepNext/>
        <w:jc w:val="center"/>
        <w:rPr>
          <w:color w:val="002060"/>
        </w:rPr>
      </w:pPr>
      <w:bookmarkStart w:id="195" w:name="_Toc420720697"/>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195"/>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DB0DCA">
      <w:pPr>
        <w:pStyle w:val="Ttulo2"/>
        <w:numPr>
          <w:ilvl w:val="1"/>
          <w:numId w:val="37"/>
        </w:numPr>
        <w:spacing w:after="240"/>
        <w:ind w:left="709" w:hanging="709"/>
      </w:pPr>
      <w:bookmarkStart w:id="196" w:name="_Toc420717913"/>
      <w:bookmarkStart w:id="197" w:name="_Toc420718804"/>
      <w:bookmarkStart w:id="198" w:name="_Toc420720680"/>
      <w:r>
        <w:t>Detallar Casos de Uso</w:t>
      </w:r>
      <w:bookmarkEnd w:id="196"/>
      <w:bookmarkEnd w:id="197"/>
      <w:bookmarkEnd w:id="198"/>
    </w:p>
    <w:p w14:paraId="3A25CDA2" w14:textId="77777777" w:rsidR="00DB0DCA" w:rsidRPr="00DB0DCA" w:rsidRDefault="00DB0DCA" w:rsidP="00DB0DCA"/>
    <w:sectPr w:rsidR="00DB0DCA" w:rsidRPr="00DB0DCA" w:rsidSect="00E67336">
      <w:footerReference w:type="first" r:id="rId58"/>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79BF87" w14:textId="77777777" w:rsidR="00E529CD" w:rsidRDefault="00E529CD" w:rsidP="00722D02">
      <w:pPr>
        <w:spacing w:after="0" w:line="240" w:lineRule="auto"/>
      </w:pPr>
      <w:r>
        <w:separator/>
      </w:r>
    </w:p>
  </w:endnote>
  <w:endnote w:type="continuationSeparator" w:id="0">
    <w:p w14:paraId="04E1A97C" w14:textId="77777777" w:rsidR="00E529CD" w:rsidRDefault="00E529CD"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549307"/>
      <w:docPartObj>
        <w:docPartGallery w:val="Page Numbers (Bottom of Page)"/>
        <w:docPartUnique/>
      </w:docPartObj>
    </w:sdtPr>
    <w:sdtEndPr/>
    <w:sdtContent>
      <w:p w14:paraId="1B4EBB14" w14:textId="5A738455" w:rsidR="003920D4" w:rsidRDefault="003920D4">
        <w:pPr>
          <w:pStyle w:val="Piedepgina"/>
          <w:jc w:val="right"/>
        </w:pPr>
        <w:r>
          <w:fldChar w:fldCharType="begin"/>
        </w:r>
        <w:r>
          <w:instrText>PAGE   \* MERGEFORMAT</w:instrText>
        </w:r>
        <w:r>
          <w:fldChar w:fldCharType="separate"/>
        </w:r>
        <w:r w:rsidR="00FD2765">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EndPr/>
    <w:sdtContent>
      <w:p w14:paraId="79156BA2" w14:textId="77777777" w:rsidR="003920D4" w:rsidRDefault="003920D4">
        <w:pPr>
          <w:pStyle w:val="Piedepgina"/>
          <w:jc w:val="right"/>
        </w:pPr>
        <w:r>
          <w:fldChar w:fldCharType="begin"/>
        </w:r>
        <w:r>
          <w:instrText>PAGE   \* MERGEFORMAT</w:instrText>
        </w:r>
        <w:r>
          <w:fldChar w:fldCharType="separate"/>
        </w:r>
        <w:r w:rsidR="00FD2765">
          <w:rPr>
            <w:noProof/>
          </w:rPr>
          <w:t>33</w:t>
        </w:r>
        <w:r>
          <w:fldChar w:fldCharType="end"/>
        </w:r>
      </w:p>
    </w:sdtContent>
  </w:sdt>
  <w:p w14:paraId="45CF2082" w14:textId="77777777" w:rsidR="003920D4" w:rsidRDefault="003920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C6FFF" w14:textId="77777777" w:rsidR="00E529CD" w:rsidRDefault="00E529CD" w:rsidP="00722D02">
      <w:pPr>
        <w:spacing w:after="0" w:line="240" w:lineRule="auto"/>
      </w:pPr>
      <w:r>
        <w:separator/>
      </w:r>
    </w:p>
  </w:footnote>
  <w:footnote w:type="continuationSeparator" w:id="0">
    <w:p w14:paraId="13E71225" w14:textId="77777777" w:rsidR="00E529CD" w:rsidRDefault="00E529CD"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3920D4" w:rsidRDefault="003920D4"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3920D4" w:rsidRDefault="003920D4"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3920D4" w:rsidRDefault="003920D4" w:rsidP="00192244">
    <w:pPr>
      <w:pStyle w:val="Encabezado"/>
      <w:tabs>
        <w:tab w:val="clear" w:pos="8838"/>
        <w:tab w:val="right" w:pos="9072"/>
      </w:tabs>
      <w:rPr>
        <w:color w:val="002060"/>
      </w:rPr>
    </w:pPr>
  </w:p>
  <w:p w14:paraId="7C9CDDD4" w14:textId="77777777" w:rsidR="003920D4" w:rsidRPr="00192244" w:rsidRDefault="003920D4"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22FD6"/>
    <w:multiLevelType w:val="multilevel"/>
    <w:tmpl w:val="DCFAE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65D28C04"/>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color w:val="002060"/>
        <w:sz w:val="24"/>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92456C2"/>
    <w:multiLevelType w:val="multilevel"/>
    <w:tmpl w:val="910C0F5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4800B6"/>
    <w:multiLevelType w:val="hybridMultilevel"/>
    <w:tmpl w:val="9946892A"/>
    <w:lvl w:ilvl="0" w:tplc="400A0009">
      <w:start w:val="1"/>
      <w:numFmt w:val="bullet"/>
      <w:lvlText w:val=""/>
      <w:lvlJc w:val="left"/>
      <w:pPr>
        <w:ind w:left="1308" w:hanging="360"/>
      </w:pPr>
      <w:rPr>
        <w:rFonts w:ascii="Wingdings" w:hAnsi="Wingdings" w:hint="default"/>
      </w:rPr>
    </w:lvl>
    <w:lvl w:ilvl="1" w:tplc="400A000B">
      <w:start w:val="1"/>
      <w:numFmt w:val="bullet"/>
      <w:lvlText w:val=""/>
      <w:lvlJc w:val="left"/>
      <w:pPr>
        <w:ind w:left="2028" w:hanging="360"/>
      </w:pPr>
      <w:rPr>
        <w:rFonts w:ascii="Wingdings" w:hAnsi="Wingdings" w:hint="default"/>
      </w:rPr>
    </w:lvl>
    <w:lvl w:ilvl="2" w:tplc="400A0005" w:tentative="1">
      <w:start w:val="1"/>
      <w:numFmt w:val="bullet"/>
      <w:lvlText w:val=""/>
      <w:lvlJc w:val="left"/>
      <w:pPr>
        <w:ind w:left="2748" w:hanging="360"/>
      </w:pPr>
      <w:rPr>
        <w:rFonts w:ascii="Wingdings" w:hAnsi="Wingdings" w:hint="default"/>
      </w:rPr>
    </w:lvl>
    <w:lvl w:ilvl="3" w:tplc="400A0001" w:tentative="1">
      <w:start w:val="1"/>
      <w:numFmt w:val="bullet"/>
      <w:lvlText w:val=""/>
      <w:lvlJc w:val="left"/>
      <w:pPr>
        <w:ind w:left="3468" w:hanging="360"/>
      </w:pPr>
      <w:rPr>
        <w:rFonts w:ascii="Symbol" w:hAnsi="Symbol" w:hint="default"/>
      </w:rPr>
    </w:lvl>
    <w:lvl w:ilvl="4" w:tplc="400A0003" w:tentative="1">
      <w:start w:val="1"/>
      <w:numFmt w:val="bullet"/>
      <w:lvlText w:val="o"/>
      <w:lvlJc w:val="left"/>
      <w:pPr>
        <w:ind w:left="4188" w:hanging="360"/>
      </w:pPr>
      <w:rPr>
        <w:rFonts w:ascii="Courier New" w:hAnsi="Courier New" w:cs="Courier New" w:hint="default"/>
      </w:rPr>
    </w:lvl>
    <w:lvl w:ilvl="5" w:tplc="400A0005" w:tentative="1">
      <w:start w:val="1"/>
      <w:numFmt w:val="bullet"/>
      <w:lvlText w:val=""/>
      <w:lvlJc w:val="left"/>
      <w:pPr>
        <w:ind w:left="4908" w:hanging="360"/>
      </w:pPr>
      <w:rPr>
        <w:rFonts w:ascii="Wingdings" w:hAnsi="Wingdings" w:hint="default"/>
      </w:rPr>
    </w:lvl>
    <w:lvl w:ilvl="6" w:tplc="400A0001" w:tentative="1">
      <w:start w:val="1"/>
      <w:numFmt w:val="bullet"/>
      <w:lvlText w:val=""/>
      <w:lvlJc w:val="left"/>
      <w:pPr>
        <w:ind w:left="5628" w:hanging="360"/>
      </w:pPr>
      <w:rPr>
        <w:rFonts w:ascii="Symbol" w:hAnsi="Symbol" w:hint="default"/>
      </w:rPr>
    </w:lvl>
    <w:lvl w:ilvl="7" w:tplc="400A0003" w:tentative="1">
      <w:start w:val="1"/>
      <w:numFmt w:val="bullet"/>
      <w:lvlText w:val="o"/>
      <w:lvlJc w:val="left"/>
      <w:pPr>
        <w:ind w:left="6348" w:hanging="360"/>
      </w:pPr>
      <w:rPr>
        <w:rFonts w:ascii="Courier New" w:hAnsi="Courier New" w:cs="Courier New" w:hint="default"/>
      </w:rPr>
    </w:lvl>
    <w:lvl w:ilvl="8" w:tplc="400A0005" w:tentative="1">
      <w:start w:val="1"/>
      <w:numFmt w:val="bullet"/>
      <w:lvlText w:val=""/>
      <w:lvlJc w:val="left"/>
      <w:pPr>
        <w:ind w:left="7068" w:hanging="360"/>
      </w:pPr>
      <w:rPr>
        <w:rFonts w:ascii="Wingdings" w:hAnsi="Wingdings" w:hint="default"/>
      </w:rPr>
    </w:lvl>
  </w:abstractNum>
  <w:abstractNum w:abstractNumId="7">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0E09E7"/>
    <w:multiLevelType w:val="multilevel"/>
    <w:tmpl w:val="62245F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sz w:val="24"/>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19212C15"/>
    <w:multiLevelType w:val="hybridMultilevel"/>
    <w:tmpl w:val="DBEA51C2"/>
    <w:lvl w:ilvl="0" w:tplc="400A0003">
      <w:start w:val="1"/>
      <w:numFmt w:val="bullet"/>
      <w:lvlText w:val="o"/>
      <w:lvlJc w:val="left"/>
      <w:pPr>
        <w:ind w:left="1080" w:hanging="360"/>
      </w:pPr>
      <w:rPr>
        <w:rFonts w:ascii="Courier New" w:hAnsi="Courier New" w:cs="Courier New"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4">
    <w:nsid w:val="1B6F2242"/>
    <w:multiLevelType w:val="hybridMultilevel"/>
    <w:tmpl w:val="D47C20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1BCE5410"/>
    <w:multiLevelType w:val="multilevel"/>
    <w:tmpl w:val="B6485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E347B23"/>
    <w:multiLevelType w:val="hybridMultilevel"/>
    <w:tmpl w:val="C9D8FB32"/>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1E7475E8"/>
    <w:multiLevelType w:val="hybridMultilevel"/>
    <w:tmpl w:val="35788ED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3319F8"/>
    <w:multiLevelType w:val="hybridMultilevel"/>
    <w:tmpl w:val="D0D04468"/>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28602DE5"/>
    <w:multiLevelType w:val="multilevel"/>
    <w:tmpl w:val="EC06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A565123"/>
    <w:multiLevelType w:val="hybridMultilevel"/>
    <w:tmpl w:val="043CCA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2AD97154"/>
    <w:multiLevelType w:val="multilevel"/>
    <w:tmpl w:val="DC46E3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3E049C7"/>
    <w:multiLevelType w:val="hybridMultilevel"/>
    <w:tmpl w:val="2E6C330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nsid w:val="36ED58FC"/>
    <w:multiLevelType w:val="hybridMultilevel"/>
    <w:tmpl w:val="90CC65B0"/>
    <w:lvl w:ilvl="0" w:tplc="94482858">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nsid w:val="3ED542BA"/>
    <w:multiLevelType w:val="multilevel"/>
    <w:tmpl w:val="8806F48E"/>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EE16C17"/>
    <w:multiLevelType w:val="multilevel"/>
    <w:tmpl w:val="89DC4DF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FB304FF"/>
    <w:multiLevelType w:val="hybridMultilevel"/>
    <w:tmpl w:val="BEE4D06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nsid w:val="3FDC2438"/>
    <w:multiLevelType w:val="hybridMultilevel"/>
    <w:tmpl w:val="17D0E728"/>
    <w:lvl w:ilvl="0" w:tplc="52CA7EFC">
      <w:numFmt w:val="bullet"/>
      <w:lvlText w:val=""/>
      <w:lvlJc w:val="left"/>
      <w:pPr>
        <w:ind w:left="1773" w:hanging="360"/>
      </w:pPr>
      <w:rPr>
        <w:rFonts w:ascii="Symbol" w:eastAsiaTheme="minorEastAsia" w:hAnsi="Symbol" w:cstheme="minorBidi" w:hint="default"/>
      </w:rPr>
    </w:lvl>
    <w:lvl w:ilvl="1" w:tplc="400A0003" w:tentative="1">
      <w:start w:val="1"/>
      <w:numFmt w:val="bullet"/>
      <w:lvlText w:val="o"/>
      <w:lvlJc w:val="left"/>
      <w:pPr>
        <w:ind w:left="2493" w:hanging="360"/>
      </w:pPr>
      <w:rPr>
        <w:rFonts w:ascii="Courier New" w:hAnsi="Courier New" w:cs="Courier New" w:hint="default"/>
      </w:rPr>
    </w:lvl>
    <w:lvl w:ilvl="2" w:tplc="400A0005" w:tentative="1">
      <w:start w:val="1"/>
      <w:numFmt w:val="bullet"/>
      <w:lvlText w:val=""/>
      <w:lvlJc w:val="left"/>
      <w:pPr>
        <w:ind w:left="3213" w:hanging="360"/>
      </w:pPr>
      <w:rPr>
        <w:rFonts w:ascii="Wingdings" w:hAnsi="Wingdings" w:hint="default"/>
      </w:rPr>
    </w:lvl>
    <w:lvl w:ilvl="3" w:tplc="400A0001" w:tentative="1">
      <w:start w:val="1"/>
      <w:numFmt w:val="bullet"/>
      <w:lvlText w:val=""/>
      <w:lvlJc w:val="left"/>
      <w:pPr>
        <w:ind w:left="3933" w:hanging="360"/>
      </w:pPr>
      <w:rPr>
        <w:rFonts w:ascii="Symbol" w:hAnsi="Symbol" w:hint="default"/>
      </w:rPr>
    </w:lvl>
    <w:lvl w:ilvl="4" w:tplc="400A0003" w:tentative="1">
      <w:start w:val="1"/>
      <w:numFmt w:val="bullet"/>
      <w:lvlText w:val="o"/>
      <w:lvlJc w:val="left"/>
      <w:pPr>
        <w:ind w:left="4653" w:hanging="360"/>
      </w:pPr>
      <w:rPr>
        <w:rFonts w:ascii="Courier New" w:hAnsi="Courier New" w:cs="Courier New" w:hint="default"/>
      </w:rPr>
    </w:lvl>
    <w:lvl w:ilvl="5" w:tplc="400A0005" w:tentative="1">
      <w:start w:val="1"/>
      <w:numFmt w:val="bullet"/>
      <w:lvlText w:val=""/>
      <w:lvlJc w:val="left"/>
      <w:pPr>
        <w:ind w:left="5373" w:hanging="360"/>
      </w:pPr>
      <w:rPr>
        <w:rFonts w:ascii="Wingdings" w:hAnsi="Wingdings" w:hint="default"/>
      </w:rPr>
    </w:lvl>
    <w:lvl w:ilvl="6" w:tplc="400A0001" w:tentative="1">
      <w:start w:val="1"/>
      <w:numFmt w:val="bullet"/>
      <w:lvlText w:val=""/>
      <w:lvlJc w:val="left"/>
      <w:pPr>
        <w:ind w:left="6093" w:hanging="360"/>
      </w:pPr>
      <w:rPr>
        <w:rFonts w:ascii="Symbol" w:hAnsi="Symbol" w:hint="default"/>
      </w:rPr>
    </w:lvl>
    <w:lvl w:ilvl="7" w:tplc="400A0003" w:tentative="1">
      <w:start w:val="1"/>
      <w:numFmt w:val="bullet"/>
      <w:lvlText w:val="o"/>
      <w:lvlJc w:val="left"/>
      <w:pPr>
        <w:ind w:left="6813" w:hanging="360"/>
      </w:pPr>
      <w:rPr>
        <w:rFonts w:ascii="Courier New" w:hAnsi="Courier New" w:cs="Courier New" w:hint="default"/>
      </w:rPr>
    </w:lvl>
    <w:lvl w:ilvl="8" w:tplc="400A0005" w:tentative="1">
      <w:start w:val="1"/>
      <w:numFmt w:val="bullet"/>
      <w:lvlText w:val=""/>
      <w:lvlJc w:val="left"/>
      <w:pPr>
        <w:ind w:left="7533" w:hanging="360"/>
      </w:pPr>
      <w:rPr>
        <w:rFonts w:ascii="Wingdings" w:hAnsi="Wingdings" w:hint="default"/>
      </w:rPr>
    </w:lvl>
  </w:abstractNum>
  <w:abstractNum w:abstractNumId="29">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30">
    <w:nsid w:val="46737182"/>
    <w:multiLevelType w:val="hybridMultilevel"/>
    <w:tmpl w:val="B3AAF7F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49114260"/>
    <w:multiLevelType w:val="hybridMultilevel"/>
    <w:tmpl w:val="4AE6C770"/>
    <w:lvl w:ilvl="0" w:tplc="6FB62F0C">
      <w:numFmt w:val="bullet"/>
      <w:lvlText w:val=""/>
      <w:lvlJc w:val="left"/>
      <w:pPr>
        <w:ind w:left="1065" w:hanging="360"/>
      </w:pPr>
      <w:rPr>
        <w:rFonts w:ascii="Symbol" w:eastAsiaTheme="minorEastAsia" w:hAnsi="Symbol" w:cstheme="minorBidi" w:hint="default"/>
      </w:rPr>
    </w:lvl>
    <w:lvl w:ilvl="1" w:tplc="400A0003" w:tentative="1">
      <w:start w:val="1"/>
      <w:numFmt w:val="bullet"/>
      <w:lvlText w:val="o"/>
      <w:lvlJc w:val="left"/>
      <w:pPr>
        <w:ind w:left="1785" w:hanging="360"/>
      </w:pPr>
      <w:rPr>
        <w:rFonts w:ascii="Courier New" w:hAnsi="Courier New" w:cs="Courier New" w:hint="default"/>
      </w:rPr>
    </w:lvl>
    <w:lvl w:ilvl="2" w:tplc="400A0005" w:tentative="1">
      <w:start w:val="1"/>
      <w:numFmt w:val="bullet"/>
      <w:lvlText w:val=""/>
      <w:lvlJc w:val="left"/>
      <w:pPr>
        <w:ind w:left="2505" w:hanging="360"/>
      </w:pPr>
      <w:rPr>
        <w:rFonts w:ascii="Wingdings" w:hAnsi="Wingdings" w:hint="default"/>
      </w:rPr>
    </w:lvl>
    <w:lvl w:ilvl="3" w:tplc="400A0001" w:tentative="1">
      <w:start w:val="1"/>
      <w:numFmt w:val="bullet"/>
      <w:lvlText w:val=""/>
      <w:lvlJc w:val="left"/>
      <w:pPr>
        <w:ind w:left="3225" w:hanging="360"/>
      </w:pPr>
      <w:rPr>
        <w:rFonts w:ascii="Symbol" w:hAnsi="Symbol" w:hint="default"/>
      </w:rPr>
    </w:lvl>
    <w:lvl w:ilvl="4" w:tplc="400A0003" w:tentative="1">
      <w:start w:val="1"/>
      <w:numFmt w:val="bullet"/>
      <w:lvlText w:val="o"/>
      <w:lvlJc w:val="left"/>
      <w:pPr>
        <w:ind w:left="3945" w:hanging="360"/>
      </w:pPr>
      <w:rPr>
        <w:rFonts w:ascii="Courier New" w:hAnsi="Courier New" w:cs="Courier New" w:hint="default"/>
      </w:rPr>
    </w:lvl>
    <w:lvl w:ilvl="5" w:tplc="400A0005" w:tentative="1">
      <w:start w:val="1"/>
      <w:numFmt w:val="bullet"/>
      <w:lvlText w:val=""/>
      <w:lvlJc w:val="left"/>
      <w:pPr>
        <w:ind w:left="4665" w:hanging="360"/>
      </w:pPr>
      <w:rPr>
        <w:rFonts w:ascii="Wingdings" w:hAnsi="Wingdings" w:hint="default"/>
      </w:rPr>
    </w:lvl>
    <w:lvl w:ilvl="6" w:tplc="400A0001" w:tentative="1">
      <w:start w:val="1"/>
      <w:numFmt w:val="bullet"/>
      <w:lvlText w:val=""/>
      <w:lvlJc w:val="left"/>
      <w:pPr>
        <w:ind w:left="5385" w:hanging="360"/>
      </w:pPr>
      <w:rPr>
        <w:rFonts w:ascii="Symbol" w:hAnsi="Symbol" w:hint="default"/>
      </w:rPr>
    </w:lvl>
    <w:lvl w:ilvl="7" w:tplc="400A0003" w:tentative="1">
      <w:start w:val="1"/>
      <w:numFmt w:val="bullet"/>
      <w:lvlText w:val="o"/>
      <w:lvlJc w:val="left"/>
      <w:pPr>
        <w:ind w:left="6105" w:hanging="360"/>
      </w:pPr>
      <w:rPr>
        <w:rFonts w:ascii="Courier New" w:hAnsi="Courier New" w:cs="Courier New" w:hint="default"/>
      </w:rPr>
    </w:lvl>
    <w:lvl w:ilvl="8" w:tplc="400A0005" w:tentative="1">
      <w:start w:val="1"/>
      <w:numFmt w:val="bullet"/>
      <w:lvlText w:val=""/>
      <w:lvlJc w:val="left"/>
      <w:pPr>
        <w:ind w:left="6825" w:hanging="360"/>
      </w:pPr>
      <w:rPr>
        <w:rFonts w:ascii="Wingdings" w:hAnsi="Wingdings" w:hint="default"/>
      </w:rPr>
    </w:lvl>
  </w:abstractNum>
  <w:abstractNum w:abstractNumId="32">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B009A8"/>
    <w:multiLevelType w:val="hybridMultilevel"/>
    <w:tmpl w:val="BBC041FC"/>
    <w:lvl w:ilvl="0" w:tplc="CF966490">
      <w:start w:val="1"/>
      <w:numFmt w:val="bullet"/>
      <w:lvlText w:val=""/>
      <w:lvlJc w:val="left"/>
      <w:pPr>
        <w:ind w:left="1080" w:hanging="360"/>
      </w:pPr>
      <w:rPr>
        <w:rFonts w:ascii="Wingdings" w:hAnsi="Wingdings" w:hint="default"/>
        <w:color w:val="002060"/>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5">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5FA74FA2"/>
    <w:multiLevelType w:val="multilevel"/>
    <w:tmpl w:val="6D78F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6DDE3CC1"/>
    <w:multiLevelType w:val="multilevel"/>
    <w:tmpl w:val="04BE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0460C07"/>
    <w:multiLevelType w:val="hybridMultilevel"/>
    <w:tmpl w:val="4CB89F7E"/>
    <w:lvl w:ilvl="0" w:tplc="400A000B">
      <w:start w:val="1"/>
      <w:numFmt w:val="bullet"/>
      <w:lvlText w:val=""/>
      <w:lvlJc w:val="left"/>
      <w:pPr>
        <w:ind w:left="1080" w:hanging="360"/>
      </w:pPr>
      <w:rPr>
        <w:rFonts w:ascii="Wingdings" w:hAnsi="Wingdings"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43">
    <w:nsid w:val="79504892"/>
    <w:multiLevelType w:val="hybridMultilevel"/>
    <w:tmpl w:val="9646733A"/>
    <w:lvl w:ilvl="0" w:tplc="400A0003">
      <w:start w:val="1"/>
      <w:numFmt w:val="bullet"/>
      <w:lvlText w:val="o"/>
      <w:lvlJc w:val="left"/>
      <w:pPr>
        <w:ind w:left="720" w:hanging="360"/>
      </w:pPr>
      <w:rPr>
        <w:rFonts w:ascii="Courier New" w:hAnsi="Courier New" w:cs="Courier New"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4">
    <w:nsid w:val="799F13AA"/>
    <w:multiLevelType w:val="hybridMultilevel"/>
    <w:tmpl w:val="2DE645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nsid w:val="7C021915"/>
    <w:multiLevelType w:val="multilevel"/>
    <w:tmpl w:val="8C4CA1A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E387083"/>
    <w:multiLevelType w:val="multilevel"/>
    <w:tmpl w:val="206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E90DD8"/>
    <w:multiLevelType w:val="hybridMultilevel"/>
    <w:tmpl w:val="5C0CCFDE"/>
    <w:lvl w:ilvl="0" w:tplc="AE94F74A">
      <w:start w:val="1"/>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48">
    <w:nsid w:val="7F2F7270"/>
    <w:multiLevelType w:val="hybridMultilevel"/>
    <w:tmpl w:val="010215BC"/>
    <w:lvl w:ilvl="0" w:tplc="400A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47"/>
  </w:num>
  <w:num w:numId="4">
    <w:abstractNumId w:val="28"/>
  </w:num>
  <w:num w:numId="5">
    <w:abstractNumId w:val="29"/>
  </w:num>
  <w:num w:numId="6">
    <w:abstractNumId w:val="12"/>
  </w:num>
  <w:num w:numId="7">
    <w:abstractNumId w:val="31"/>
  </w:num>
  <w:num w:numId="8">
    <w:abstractNumId w:val="39"/>
  </w:num>
  <w:num w:numId="9">
    <w:abstractNumId w:val="14"/>
  </w:num>
  <w:num w:numId="10">
    <w:abstractNumId w:val="38"/>
  </w:num>
  <w:num w:numId="11">
    <w:abstractNumId w:val="36"/>
  </w:num>
  <w:num w:numId="12">
    <w:abstractNumId w:val="32"/>
  </w:num>
  <w:num w:numId="13">
    <w:abstractNumId w:val="18"/>
  </w:num>
  <w:num w:numId="14">
    <w:abstractNumId w:val="2"/>
  </w:num>
  <w:num w:numId="15">
    <w:abstractNumId w:val="7"/>
  </w:num>
  <w:num w:numId="16">
    <w:abstractNumId w:val="0"/>
  </w:num>
  <w:num w:numId="17">
    <w:abstractNumId w:val="10"/>
  </w:num>
  <w:num w:numId="18">
    <w:abstractNumId w:val="11"/>
  </w:num>
  <w:num w:numId="19">
    <w:abstractNumId w:val="33"/>
  </w:num>
  <w:num w:numId="20">
    <w:abstractNumId w:val="35"/>
  </w:num>
  <w:num w:numId="21">
    <w:abstractNumId w:val="9"/>
  </w:num>
  <w:num w:numId="22">
    <w:abstractNumId w:val="44"/>
  </w:num>
  <w:num w:numId="23">
    <w:abstractNumId w:val="8"/>
  </w:num>
  <w:num w:numId="24">
    <w:abstractNumId w:val="3"/>
  </w:num>
  <w:num w:numId="25">
    <w:abstractNumId w:val="37"/>
  </w:num>
  <w:num w:numId="26">
    <w:abstractNumId w:val="1"/>
  </w:num>
  <w:num w:numId="27">
    <w:abstractNumId w:val="41"/>
  </w:num>
  <w:num w:numId="28">
    <w:abstractNumId w:val="48"/>
  </w:num>
  <w:num w:numId="29">
    <w:abstractNumId w:val="30"/>
  </w:num>
  <w:num w:numId="30">
    <w:abstractNumId w:val="19"/>
  </w:num>
  <w:num w:numId="31">
    <w:abstractNumId w:val="17"/>
  </w:num>
  <w:num w:numId="32">
    <w:abstractNumId w:val="27"/>
  </w:num>
  <w:num w:numId="33">
    <w:abstractNumId w:val="23"/>
  </w:num>
  <w:num w:numId="34">
    <w:abstractNumId w:val="42"/>
  </w:num>
  <w:num w:numId="35">
    <w:abstractNumId w:val="21"/>
  </w:num>
  <w:num w:numId="36">
    <w:abstractNumId w:val="43"/>
  </w:num>
  <w:num w:numId="37">
    <w:abstractNumId w:val="4"/>
  </w:num>
  <w:num w:numId="38">
    <w:abstractNumId w:val="16"/>
  </w:num>
  <w:num w:numId="39">
    <w:abstractNumId w:val="13"/>
  </w:num>
  <w:num w:numId="40">
    <w:abstractNumId w:val="24"/>
  </w:num>
  <w:num w:numId="41">
    <w:abstractNumId w:val="34"/>
  </w:num>
  <w:num w:numId="42">
    <w:abstractNumId w:val="46"/>
  </w:num>
  <w:num w:numId="43">
    <w:abstractNumId w:val="22"/>
  </w:num>
  <w:num w:numId="44">
    <w:abstractNumId w:val="20"/>
  </w:num>
  <w:num w:numId="45">
    <w:abstractNumId w:val="40"/>
  </w:num>
  <w:num w:numId="46">
    <w:abstractNumId w:val="26"/>
  </w:num>
  <w:num w:numId="47">
    <w:abstractNumId w:val="25"/>
  </w:num>
  <w:num w:numId="48">
    <w:abstractNumId w:val="45"/>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alignBordersAndEdges/>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64687"/>
    <w:rsid w:val="00070173"/>
    <w:rsid w:val="00085FA5"/>
    <w:rsid w:val="00091137"/>
    <w:rsid w:val="000940F8"/>
    <w:rsid w:val="000B021E"/>
    <w:rsid w:val="000B2557"/>
    <w:rsid w:val="000B3685"/>
    <w:rsid w:val="000B5C42"/>
    <w:rsid w:val="000C6BA8"/>
    <w:rsid w:val="000C7D89"/>
    <w:rsid w:val="000E53E1"/>
    <w:rsid w:val="00101109"/>
    <w:rsid w:val="00115698"/>
    <w:rsid w:val="001172A0"/>
    <w:rsid w:val="001210EF"/>
    <w:rsid w:val="00121198"/>
    <w:rsid w:val="00121D85"/>
    <w:rsid w:val="00132AA9"/>
    <w:rsid w:val="0013434A"/>
    <w:rsid w:val="001362E2"/>
    <w:rsid w:val="001365CB"/>
    <w:rsid w:val="001444EA"/>
    <w:rsid w:val="00145258"/>
    <w:rsid w:val="0016067F"/>
    <w:rsid w:val="00161520"/>
    <w:rsid w:val="0017363F"/>
    <w:rsid w:val="00174F3B"/>
    <w:rsid w:val="0017672F"/>
    <w:rsid w:val="001800A9"/>
    <w:rsid w:val="0018082F"/>
    <w:rsid w:val="001841A0"/>
    <w:rsid w:val="00192244"/>
    <w:rsid w:val="001964AF"/>
    <w:rsid w:val="001A0A30"/>
    <w:rsid w:val="001A1B61"/>
    <w:rsid w:val="001B0803"/>
    <w:rsid w:val="001B5C95"/>
    <w:rsid w:val="001B7D92"/>
    <w:rsid w:val="001C0361"/>
    <w:rsid w:val="001D1ED8"/>
    <w:rsid w:val="001D6A73"/>
    <w:rsid w:val="001D6FFD"/>
    <w:rsid w:val="001E5E03"/>
    <w:rsid w:val="0021038F"/>
    <w:rsid w:val="00211363"/>
    <w:rsid w:val="00217027"/>
    <w:rsid w:val="00231E2A"/>
    <w:rsid w:val="00232469"/>
    <w:rsid w:val="00234A05"/>
    <w:rsid w:val="00235C77"/>
    <w:rsid w:val="00242F0D"/>
    <w:rsid w:val="00246910"/>
    <w:rsid w:val="00251EFB"/>
    <w:rsid w:val="00260B27"/>
    <w:rsid w:val="002617C7"/>
    <w:rsid w:val="00261BAF"/>
    <w:rsid w:val="00262750"/>
    <w:rsid w:val="00274760"/>
    <w:rsid w:val="00277D3E"/>
    <w:rsid w:val="00280411"/>
    <w:rsid w:val="00282260"/>
    <w:rsid w:val="00285549"/>
    <w:rsid w:val="0028560C"/>
    <w:rsid w:val="00287A58"/>
    <w:rsid w:val="0029211B"/>
    <w:rsid w:val="002921F6"/>
    <w:rsid w:val="00295E84"/>
    <w:rsid w:val="002C1A73"/>
    <w:rsid w:val="002C637A"/>
    <w:rsid w:val="002D06B6"/>
    <w:rsid w:val="002D0BA5"/>
    <w:rsid w:val="002D48D5"/>
    <w:rsid w:val="002F0309"/>
    <w:rsid w:val="002F16D0"/>
    <w:rsid w:val="002F3F75"/>
    <w:rsid w:val="002F73F6"/>
    <w:rsid w:val="003003C4"/>
    <w:rsid w:val="003027BC"/>
    <w:rsid w:val="0030577F"/>
    <w:rsid w:val="003136F9"/>
    <w:rsid w:val="00320BCC"/>
    <w:rsid w:val="00323912"/>
    <w:rsid w:val="00331C66"/>
    <w:rsid w:val="00335400"/>
    <w:rsid w:val="00335BA2"/>
    <w:rsid w:val="00335D58"/>
    <w:rsid w:val="00343582"/>
    <w:rsid w:val="003460CF"/>
    <w:rsid w:val="00346B70"/>
    <w:rsid w:val="00346B84"/>
    <w:rsid w:val="00354260"/>
    <w:rsid w:val="00370013"/>
    <w:rsid w:val="00377625"/>
    <w:rsid w:val="00377858"/>
    <w:rsid w:val="00386F27"/>
    <w:rsid w:val="00387357"/>
    <w:rsid w:val="00391491"/>
    <w:rsid w:val="003920D4"/>
    <w:rsid w:val="0039558D"/>
    <w:rsid w:val="003A7B17"/>
    <w:rsid w:val="003B318B"/>
    <w:rsid w:val="003B6C81"/>
    <w:rsid w:val="003C0569"/>
    <w:rsid w:val="003C0EFB"/>
    <w:rsid w:val="003C1A33"/>
    <w:rsid w:val="003C2875"/>
    <w:rsid w:val="003D22DA"/>
    <w:rsid w:val="003D3C6B"/>
    <w:rsid w:val="003D744C"/>
    <w:rsid w:val="003E3446"/>
    <w:rsid w:val="003F08E0"/>
    <w:rsid w:val="003F33B9"/>
    <w:rsid w:val="00410284"/>
    <w:rsid w:val="00413F43"/>
    <w:rsid w:val="004147DC"/>
    <w:rsid w:val="00416356"/>
    <w:rsid w:val="004305CB"/>
    <w:rsid w:val="0045072F"/>
    <w:rsid w:val="00453C2A"/>
    <w:rsid w:val="00455664"/>
    <w:rsid w:val="0046667E"/>
    <w:rsid w:val="0047742E"/>
    <w:rsid w:val="004817C8"/>
    <w:rsid w:val="00482356"/>
    <w:rsid w:val="00491994"/>
    <w:rsid w:val="00491A65"/>
    <w:rsid w:val="00496FF8"/>
    <w:rsid w:val="004B768F"/>
    <w:rsid w:val="004C44BC"/>
    <w:rsid w:val="004D0225"/>
    <w:rsid w:val="004D29B5"/>
    <w:rsid w:val="004D7F44"/>
    <w:rsid w:val="004E0756"/>
    <w:rsid w:val="004E1F04"/>
    <w:rsid w:val="004F6186"/>
    <w:rsid w:val="005008B8"/>
    <w:rsid w:val="0051655F"/>
    <w:rsid w:val="005205F7"/>
    <w:rsid w:val="00522FC1"/>
    <w:rsid w:val="00524632"/>
    <w:rsid w:val="00525D35"/>
    <w:rsid w:val="00527722"/>
    <w:rsid w:val="0054175D"/>
    <w:rsid w:val="00542BF8"/>
    <w:rsid w:val="0054694A"/>
    <w:rsid w:val="005479FA"/>
    <w:rsid w:val="00555BCB"/>
    <w:rsid w:val="00556736"/>
    <w:rsid w:val="00566CA8"/>
    <w:rsid w:val="00572862"/>
    <w:rsid w:val="00591566"/>
    <w:rsid w:val="00595452"/>
    <w:rsid w:val="00595BF4"/>
    <w:rsid w:val="005A5943"/>
    <w:rsid w:val="005A5F27"/>
    <w:rsid w:val="005A695D"/>
    <w:rsid w:val="005B47BB"/>
    <w:rsid w:val="005D22A9"/>
    <w:rsid w:val="005D287A"/>
    <w:rsid w:val="005E0EF0"/>
    <w:rsid w:val="005E6075"/>
    <w:rsid w:val="005E74C9"/>
    <w:rsid w:val="005F7188"/>
    <w:rsid w:val="00606FA2"/>
    <w:rsid w:val="00617221"/>
    <w:rsid w:val="006231FC"/>
    <w:rsid w:val="00624ECE"/>
    <w:rsid w:val="006504BA"/>
    <w:rsid w:val="00650DBE"/>
    <w:rsid w:val="006514C5"/>
    <w:rsid w:val="00652867"/>
    <w:rsid w:val="006562FC"/>
    <w:rsid w:val="00657961"/>
    <w:rsid w:val="006620A0"/>
    <w:rsid w:val="00662DDB"/>
    <w:rsid w:val="00664945"/>
    <w:rsid w:val="00682538"/>
    <w:rsid w:val="006850BD"/>
    <w:rsid w:val="006957F6"/>
    <w:rsid w:val="006A554F"/>
    <w:rsid w:val="006A644D"/>
    <w:rsid w:val="006A67D2"/>
    <w:rsid w:val="006B553A"/>
    <w:rsid w:val="006C4DD3"/>
    <w:rsid w:val="006C51F9"/>
    <w:rsid w:val="006C7B5B"/>
    <w:rsid w:val="006D1438"/>
    <w:rsid w:val="006D2F2D"/>
    <w:rsid w:val="006D3675"/>
    <w:rsid w:val="006D7C96"/>
    <w:rsid w:val="006E0A5B"/>
    <w:rsid w:val="006E4AD9"/>
    <w:rsid w:val="006F5815"/>
    <w:rsid w:val="00701F93"/>
    <w:rsid w:val="00702982"/>
    <w:rsid w:val="007100A6"/>
    <w:rsid w:val="0071115E"/>
    <w:rsid w:val="00720F6B"/>
    <w:rsid w:val="00722D02"/>
    <w:rsid w:val="00724A38"/>
    <w:rsid w:val="0074481A"/>
    <w:rsid w:val="007650B8"/>
    <w:rsid w:val="007730A1"/>
    <w:rsid w:val="00775CBF"/>
    <w:rsid w:val="00784D7C"/>
    <w:rsid w:val="007B09E9"/>
    <w:rsid w:val="007B71D4"/>
    <w:rsid w:val="007C3232"/>
    <w:rsid w:val="007C4E39"/>
    <w:rsid w:val="007E33B6"/>
    <w:rsid w:val="007F1231"/>
    <w:rsid w:val="007F46FE"/>
    <w:rsid w:val="0080101D"/>
    <w:rsid w:val="00807E4B"/>
    <w:rsid w:val="00810AEA"/>
    <w:rsid w:val="008212E6"/>
    <w:rsid w:val="008224FA"/>
    <w:rsid w:val="00835B05"/>
    <w:rsid w:val="00843385"/>
    <w:rsid w:val="0084378B"/>
    <w:rsid w:val="00853E9D"/>
    <w:rsid w:val="00855089"/>
    <w:rsid w:val="00867D0A"/>
    <w:rsid w:val="008723CD"/>
    <w:rsid w:val="00874CC5"/>
    <w:rsid w:val="00881659"/>
    <w:rsid w:val="008818FD"/>
    <w:rsid w:val="00881CBF"/>
    <w:rsid w:val="008A1396"/>
    <w:rsid w:val="008B0C96"/>
    <w:rsid w:val="008C0B14"/>
    <w:rsid w:val="008D3533"/>
    <w:rsid w:val="008E49C2"/>
    <w:rsid w:val="008E4D0D"/>
    <w:rsid w:val="00905165"/>
    <w:rsid w:val="009067CE"/>
    <w:rsid w:val="00910F96"/>
    <w:rsid w:val="009116A9"/>
    <w:rsid w:val="00917DFE"/>
    <w:rsid w:val="00921021"/>
    <w:rsid w:val="0092324D"/>
    <w:rsid w:val="009243EB"/>
    <w:rsid w:val="009334E7"/>
    <w:rsid w:val="00940FFF"/>
    <w:rsid w:val="009623D5"/>
    <w:rsid w:val="0096248F"/>
    <w:rsid w:val="009727DD"/>
    <w:rsid w:val="00972B1D"/>
    <w:rsid w:val="00974374"/>
    <w:rsid w:val="009758D3"/>
    <w:rsid w:val="009813B0"/>
    <w:rsid w:val="0098314D"/>
    <w:rsid w:val="00986B1F"/>
    <w:rsid w:val="00992D7B"/>
    <w:rsid w:val="009A2291"/>
    <w:rsid w:val="009A2667"/>
    <w:rsid w:val="009A336A"/>
    <w:rsid w:val="009A349E"/>
    <w:rsid w:val="009A5699"/>
    <w:rsid w:val="009B19FA"/>
    <w:rsid w:val="009C6E50"/>
    <w:rsid w:val="009D0284"/>
    <w:rsid w:val="009D69C0"/>
    <w:rsid w:val="009E4241"/>
    <w:rsid w:val="009E490D"/>
    <w:rsid w:val="009F48B4"/>
    <w:rsid w:val="009F6C12"/>
    <w:rsid w:val="009F70CA"/>
    <w:rsid w:val="00A02732"/>
    <w:rsid w:val="00A038C9"/>
    <w:rsid w:val="00A058E1"/>
    <w:rsid w:val="00A113B3"/>
    <w:rsid w:val="00A17436"/>
    <w:rsid w:val="00A21582"/>
    <w:rsid w:val="00A26D52"/>
    <w:rsid w:val="00A35E85"/>
    <w:rsid w:val="00A37E03"/>
    <w:rsid w:val="00A408C4"/>
    <w:rsid w:val="00A52820"/>
    <w:rsid w:val="00A577BD"/>
    <w:rsid w:val="00A57EC0"/>
    <w:rsid w:val="00A63E83"/>
    <w:rsid w:val="00A770B2"/>
    <w:rsid w:val="00A806AA"/>
    <w:rsid w:val="00A86E18"/>
    <w:rsid w:val="00A90CC1"/>
    <w:rsid w:val="00AA14F7"/>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7478"/>
    <w:rsid w:val="00B711C0"/>
    <w:rsid w:val="00B7224F"/>
    <w:rsid w:val="00B74980"/>
    <w:rsid w:val="00B7636C"/>
    <w:rsid w:val="00B806C1"/>
    <w:rsid w:val="00B8228B"/>
    <w:rsid w:val="00B8658E"/>
    <w:rsid w:val="00B918AB"/>
    <w:rsid w:val="00BA0C60"/>
    <w:rsid w:val="00BA358D"/>
    <w:rsid w:val="00BA6465"/>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96EBD"/>
    <w:rsid w:val="00CB1D31"/>
    <w:rsid w:val="00CC37AC"/>
    <w:rsid w:val="00CC443A"/>
    <w:rsid w:val="00CC633C"/>
    <w:rsid w:val="00CE2178"/>
    <w:rsid w:val="00CF067F"/>
    <w:rsid w:val="00CF1815"/>
    <w:rsid w:val="00D01AEE"/>
    <w:rsid w:val="00D067C3"/>
    <w:rsid w:val="00D10CA7"/>
    <w:rsid w:val="00D11DC8"/>
    <w:rsid w:val="00D12125"/>
    <w:rsid w:val="00D15064"/>
    <w:rsid w:val="00D20977"/>
    <w:rsid w:val="00D20F8D"/>
    <w:rsid w:val="00D26693"/>
    <w:rsid w:val="00D329AA"/>
    <w:rsid w:val="00D42F30"/>
    <w:rsid w:val="00D4670A"/>
    <w:rsid w:val="00D477F7"/>
    <w:rsid w:val="00D61F7E"/>
    <w:rsid w:val="00D71F37"/>
    <w:rsid w:val="00D73E25"/>
    <w:rsid w:val="00D90BD5"/>
    <w:rsid w:val="00D944F9"/>
    <w:rsid w:val="00D97286"/>
    <w:rsid w:val="00D97EEC"/>
    <w:rsid w:val="00DA1473"/>
    <w:rsid w:val="00DA1D23"/>
    <w:rsid w:val="00DA6961"/>
    <w:rsid w:val="00DA78DF"/>
    <w:rsid w:val="00DB0DCA"/>
    <w:rsid w:val="00DB6675"/>
    <w:rsid w:val="00DB7227"/>
    <w:rsid w:val="00DC0C45"/>
    <w:rsid w:val="00DC265A"/>
    <w:rsid w:val="00DC7B42"/>
    <w:rsid w:val="00DE3CA1"/>
    <w:rsid w:val="00DE7095"/>
    <w:rsid w:val="00DF201F"/>
    <w:rsid w:val="00E04EBA"/>
    <w:rsid w:val="00E05359"/>
    <w:rsid w:val="00E14A12"/>
    <w:rsid w:val="00E17362"/>
    <w:rsid w:val="00E22361"/>
    <w:rsid w:val="00E227B9"/>
    <w:rsid w:val="00E27CC0"/>
    <w:rsid w:val="00E30899"/>
    <w:rsid w:val="00E33AD9"/>
    <w:rsid w:val="00E362AE"/>
    <w:rsid w:val="00E529CD"/>
    <w:rsid w:val="00E56BAC"/>
    <w:rsid w:val="00E608FB"/>
    <w:rsid w:val="00E670D8"/>
    <w:rsid w:val="00E67336"/>
    <w:rsid w:val="00E70EFC"/>
    <w:rsid w:val="00E7731B"/>
    <w:rsid w:val="00E869B7"/>
    <w:rsid w:val="00E93678"/>
    <w:rsid w:val="00E95280"/>
    <w:rsid w:val="00E958D1"/>
    <w:rsid w:val="00E961A8"/>
    <w:rsid w:val="00EA4E8F"/>
    <w:rsid w:val="00EA7FA2"/>
    <w:rsid w:val="00ED18D2"/>
    <w:rsid w:val="00ED6C21"/>
    <w:rsid w:val="00EE52AC"/>
    <w:rsid w:val="00EF29E3"/>
    <w:rsid w:val="00EF42C4"/>
    <w:rsid w:val="00F14370"/>
    <w:rsid w:val="00F1613D"/>
    <w:rsid w:val="00F306A4"/>
    <w:rsid w:val="00F360FA"/>
    <w:rsid w:val="00F434F4"/>
    <w:rsid w:val="00F45C9C"/>
    <w:rsid w:val="00F47AF8"/>
    <w:rsid w:val="00F63F3D"/>
    <w:rsid w:val="00F82640"/>
    <w:rsid w:val="00F9285B"/>
    <w:rsid w:val="00FA2EC1"/>
    <w:rsid w:val="00FA6C49"/>
    <w:rsid w:val="00FB2322"/>
    <w:rsid w:val="00FC147A"/>
    <w:rsid w:val="00FC7975"/>
    <w:rsid w:val="00FD193B"/>
    <w:rsid w:val="00FD2765"/>
    <w:rsid w:val="00FD55F2"/>
    <w:rsid w:val="00FD771D"/>
    <w:rsid w:val="00FE1C3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657961"/>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2C1A73"/>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2C1A73"/>
    <w:pPr>
      <w:spacing w:after="0"/>
      <w:ind w:left="440"/>
      <w:jc w:val="left"/>
    </w:pPr>
    <w:rPr>
      <w:rFonts w:cstheme="minorHAnsi"/>
      <w:i/>
      <w:iCs/>
      <w:sz w:val="20"/>
      <w:szCs w:val="20"/>
    </w:r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after="0"/>
      <w:ind w:left="440" w:hanging="440"/>
      <w:jc w:val="left"/>
    </w:pPr>
    <w:rPr>
      <w:rFonts w:cstheme="minorHAnsi"/>
      <w:smallCaps/>
      <w:sz w:val="20"/>
      <w:szCs w:val="20"/>
    </w:rPr>
  </w:style>
  <w:style w:type="character" w:styleId="Textodelmarcadordeposicin">
    <w:name w:val="Placeholder Text"/>
    <w:basedOn w:val="Fuentedeprrafopredeter"/>
    <w:uiPriority w:val="99"/>
    <w:semiHidden/>
    <w:rsid w:val="000062EB"/>
    <w:rPr>
      <w:color w:val="808080"/>
    </w:rPr>
  </w:style>
  <w:style w:type="character" w:customStyle="1" w:styleId="apple-converted-space">
    <w:name w:val="apple-converted-space"/>
    <w:basedOn w:val="Fuentedeprrafopredeter"/>
    <w:rsid w:val="004305CB"/>
  </w:style>
  <w:style w:type="paragraph" w:styleId="ndice1">
    <w:name w:val="index 1"/>
    <w:basedOn w:val="Normal"/>
    <w:next w:val="Normal"/>
    <w:autoRedefine/>
    <w:uiPriority w:val="99"/>
    <w:semiHidden/>
    <w:unhideWhenUsed/>
    <w:rsid w:val="00657961"/>
    <w:pPr>
      <w:spacing w:after="0" w:line="240" w:lineRule="auto"/>
      <w:ind w:left="220" w:hanging="220"/>
    </w:pPr>
  </w:style>
  <w:style w:type="paragraph" w:styleId="TDC4">
    <w:name w:val="toc 4"/>
    <w:basedOn w:val="Normal"/>
    <w:next w:val="Normal"/>
    <w:autoRedefine/>
    <w:uiPriority w:val="39"/>
    <w:unhideWhenUsed/>
    <w:rsid w:val="00657961"/>
    <w:pPr>
      <w:spacing w:after="0"/>
      <w:ind w:left="660"/>
      <w:jc w:val="left"/>
    </w:pPr>
    <w:rPr>
      <w:rFonts w:cstheme="minorHAnsi"/>
      <w:sz w:val="18"/>
      <w:szCs w:val="18"/>
    </w:rPr>
  </w:style>
  <w:style w:type="paragraph" w:styleId="TDC5">
    <w:name w:val="toc 5"/>
    <w:basedOn w:val="Normal"/>
    <w:next w:val="Normal"/>
    <w:autoRedefine/>
    <w:uiPriority w:val="39"/>
    <w:unhideWhenUsed/>
    <w:rsid w:val="00657961"/>
    <w:pPr>
      <w:spacing w:after="0"/>
      <w:ind w:left="880"/>
      <w:jc w:val="left"/>
    </w:pPr>
    <w:rPr>
      <w:rFonts w:cstheme="minorHAnsi"/>
      <w:sz w:val="18"/>
      <w:szCs w:val="18"/>
    </w:rPr>
  </w:style>
  <w:style w:type="paragraph" w:styleId="TDC6">
    <w:name w:val="toc 6"/>
    <w:basedOn w:val="Normal"/>
    <w:next w:val="Normal"/>
    <w:autoRedefine/>
    <w:uiPriority w:val="39"/>
    <w:unhideWhenUsed/>
    <w:rsid w:val="00335BA2"/>
    <w:pPr>
      <w:spacing w:after="0"/>
      <w:ind w:left="1100"/>
      <w:jc w:val="left"/>
    </w:pPr>
    <w:rPr>
      <w:rFonts w:cstheme="minorHAnsi"/>
      <w:sz w:val="18"/>
      <w:szCs w:val="18"/>
    </w:rPr>
  </w:style>
  <w:style w:type="paragraph" w:styleId="TDC7">
    <w:name w:val="toc 7"/>
    <w:basedOn w:val="Normal"/>
    <w:next w:val="Normal"/>
    <w:autoRedefine/>
    <w:uiPriority w:val="39"/>
    <w:unhideWhenUsed/>
    <w:rsid w:val="00335BA2"/>
    <w:pPr>
      <w:spacing w:after="0"/>
      <w:ind w:left="1320"/>
      <w:jc w:val="left"/>
    </w:pPr>
    <w:rPr>
      <w:rFonts w:cstheme="minorHAnsi"/>
      <w:sz w:val="18"/>
      <w:szCs w:val="18"/>
    </w:rPr>
  </w:style>
  <w:style w:type="paragraph" w:styleId="TDC8">
    <w:name w:val="toc 8"/>
    <w:basedOn w:val="Normal"/>
    <w:next w:val="Normal"/>
    <w:autoRedefine/>
    <w:uiPriority w:val="39"/>
    <w:unhideWhenUsed/>
    <w:rsid w:val="00335BA2"/>
    <w:pPr>
      <w:spacing w:after="0"/>
      <w:ind w:left="1540"/>
      <w:jc w:val="left"/>
    </w:pPr>
    <w:rPr>
      <w:rFonts w:cstheme="minorHAnsi"/>
      <w:sz w:val="18"/>
      <w:szCs w:val="18"/>
    </w:rPr>
  </w:style>
  <w:style w:type="paragraph" w:styleId="TDC9">
    <w:name w:val="toc 9"/>
    <w:basedOn w:val="Normal"/>
    <w:next w:val="Normal"/>
    <w:autoRedefine/>
    <w:uiPriority w:val="39"/>
    <w:unhideWhenUsed/>
    <w:rsid w:val="00335BA2"/>
    <w:pPr>
      <w:spacing w:after="0"/>
      <w:ind w:left="176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sitorios\Taller-de-Grado\documentacion\Documento.docx"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es.wikipedia.org/wiki/C%2B%2B" TargetMode="External"/><Relationship Id="rId21" Type="http://schemas.openxmlformats.org/officeDocument/2006/relationships/image" Target="media/image8.jpeg"/><Relationship Id="rId34" Type="http://schemas.openxmlformats.org/officeDocument/2006/relationships/hyperlink" Target="http://es.wikipedia.org/wiki/Disparador_(base_de_datos)" TargetMode="External"/><Relationship Id="rId42" Type="http://schemas.openxmlformats.org/officeDocument/2006/relationships/hyperlink" Target="http://es.wikipedia.org/wiki/Perl" TargetMode="External"/><Relationship Id="rId47" Type="http://schemas.openxmlformats.org/officeDocument/2006/relationships/hyperlink" Target="http://www.postgresql.org/docs/current/interactive/pltcl.html" TargetMode="External"/><Relationship Id="rId50" Type="http://schemas.openxmlformats.org/officeDocument/2006/relationships/hyperlink" Target="http://www.joeconway.com/plr/" TargetMode="External"/><Relationship Id="rId55"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es.wikipedia.org/wiki/Direcci%C3%B3n_IP" TargetMode="External"/><Relationship Id="rId11" Type="http://schemas.openxmlformats.org/officeDocument/2006/relationships/hyperlink" Target="file:///D:\repositorios\Taller-de-Grado\documentacion\Documento.docx" TargetMode="External"/><Relationship Id="rId24" Type="http://schemas.openxmlformats.org/officeDocument/2006/relationships/image" Target="media/image10.jpeg"/><Relationship Id="rId32" Type="http://schemas.openxmlformats.org/officeDocument/2006/relationships/hyperlink" Target="http://es.wikipedia.org/wiki/Vector_(programaci%C3%B3n)" TargetMode="External"/><Relationship Id="rId37" Type="http://schemas.openxmlformats.org/officeDocument/2006/relationships/hyperlink" Target="http://es.wikipedia.org/wiki/PL/SQL" TargetMode="External"/><Relationship Id="rId40" Type="http://schemas.openxmlformats.org/officeDocument/2006/relationships/hyperlink" Target="http://es.wikipedia.org/wiki/Lenguaje_de_programaci%C3%B3n_Java" TargetMode="External"/><Relationship Id="rId45" Type="http://schemas.openxmlformats.org/officeDocument/2006/relationships/hyperlink" Target="http://raa.ruby-lang.org/project/pl-ruby" TargetMode="External"/><Relationship Id="rId53" Type="http://schemas.openxmlformats.org/officeDocument/2006/relationships/footer" Target="footer1.xm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file:///D:\repositorios\Taller-de-Grado\documentacion\Documento.docx" TargetMode="External"/><Relationship Id="rId14" Type="http://schemas.openxmlformats.org/officeDocument/2006/relationships/hyperlink" Target="file:///D:\repositorios\Taller-de-Grado\documentacion\Documento.docx" TargetMode="External"/><Relationship Id="rId22" Type="http://schemas.openxmlformats.org/officeDocument/2006/relationships/image" Target="media/image7.png"/><Relationship Id="rId27" Type="http://schemas.openxmlformats.org/officeDocument/2006/relationships/hyperlink" Target="http://es.wikipedia.org/wiki/Fila_(base_de_datos)" TargetMode="External"/><Relationship Id="rId30" Type="http://schemas.openxmlformats.org/officeDocument/2006/relationships/hyperlink" Target="http://es.wikipedia.org/wiki/CIDR" TargetMode="External"/><Relationship Id="rId35" Type="http://schemas.openxmlformats.org/officeDocument/2006/relationships/hyperlink" Target="http://es.wikipedia.org/wiki/Vista_(base_de_datos)" TargetMode="External"/><Relationship Id="rId43" Type="http://schemas.openxmlformats.org/officeDocument/2006/relationships/hyperlink" Target="http://plphp.commandprompt.com/" TargetMode="External"/><Relationship Id="rId48" Type="http://schemas.openxmlformats.org/officeDocument/2006/relationships/hyperlink" Target="http://plscheme.projects.postgresql.org/" TargetMode="External"/><Relationship Id="rId56" Type="http://schemas.openxmlformats.org/officeDocument/2006/relationships/image" Target="media/image16.jpeg"/><Relationship Id="rId8" Type="http://schemas.openxmlformats.org/officeDocument/2006/relationships/image" Target="media/image1.jp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D:\repositorios\Taller-de-Grado\documentacion\Documento.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es.wikipedia.org/wiki/Clave_ajena" TargetMode="External"/><Relationship Id="rId38" Type="http://schemas.openxmlformats.org/officeDocument/2006/relationships/hyperlink" Target="http://es.wikipedia.org/wiki/Lenguaje_de_programaci%C3%B3n_C" TargetMode="External"/><Relationship Id="rId46" Type="http://schemas.openxmlformats.org/officeDocument/2006/relationships/hyperlink" Target="http://plsh.projects.postgresql.org/"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gborg.postgresql.org/project/pljava/projdisplay.php" TargetMode="External"/><Relationship Id="rId54"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9.jpeg"/><Relationship Id="rId28" Type="http://schemas.openxmlformats.org/officeDocument/2006/relationships/hyperlink" Target="http://es.wikipedia.org/wiki/Precisi%C3%B3n_arbitraria" TargetMode="External"/><Relationship Id="rId36" Type="http://schemas.openxmlformats.org/officeDocument/2006/relationships/hyperlink" Target="http://es.wikipedia.org/wiki/PL/PgSQL" TargetMode="External"/><Relationship Id="rId49" Type="http://schemas.openxmlformats.org/officeDocument/2006/relationships/hyperlink" Target="http://es.wikipedia.org/wiki/Lenguaje_R" TargetMode="External"/><Relationship Id="rId57" Type="http://schemas.openxmlformats.org/officeDocument/2006/relationships/image" Target="media/image17.jpeg"/><Relationship Id="rId10" Type="http://schemas.openxmlformats.org/officeDocument/2006/relationships/hyperlink" Target="file:///D:\repositorios\Taller-de-Grado\documentacion\Documento.docx" TargetMode="External"/><Relationship Id="rId31" Type="http://schemas.openxmlformats.org/officeDocument/2006/relationships/hyperlink" Target="http://es.wikipedia.org/wiki/Direcci%C3%B3n_MAC" TargetMode="External"/><Relationship Id="rId44" Type="http://schemas.openxmlformats.org/officeDocument/2006/relationships/hyperlink" Target="http://www.postgresql.org/docs/current/interactive/plpython.html" TargetMode="External"/><Relationship Id="rId52" Type="http://schemas.openxmlformats.org/officeDocument/2006/relationships/header" Target="header1.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28751-5744-444C-A300-22FAE12A6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637</TotalTime>
  <Pages>50</Pages>
  <Words>11249</Words>
  <Characters>61872</Characters>
  <Application>Microsoft Office Word</Application>
  <DocSecurity>0</DocSecurity>
  <Lines>515</Lines>
  <Paragraphs>145</Paragraphs>
  <ScaleCrop>false</ScaleCrop>
  <HeadingPairs>
    <vt:vector size="4" baseType="variant">
      <vt:variant>
        <vt:lpstr>Título</vt:lpstr>
      </vt:variant>
      <vt:variant>
        <vt:i4>1</vt:i4>
      </vt:variant>
      <vt:variant>
        <vt:lpstr>Títulos</vt:lpstr>
      </vt:variant>
      <vt:variant>
        <vt:i4>48</vt:i4>
      </vt:variant>
    </vt:vector>
  </HeadingPairs>
  <TitlesOfParts>
    <vt:vector size="49" baseType="lpstr">
      <vt:lpstr/>
      <vt:lpstr>Antecedentes</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ISBN </vt:lpstr>
      <vt:lpstr>    Derechos de Autor</vt:lpstr>
      <vt:lpstr>        Convenio de Berna</vt:lpstr>
      <vt:lpstr>    Herramientas a Utilizar</vt:lpstr>
      <vt:lpstr>        Base de datos</vt:lpstr>
      <vt:lpstr>        Base de datos distribuida</vt:lpstr>
      <vt:lpstr>        </vt:lpstr>
      <vt:lpstr>        Funciones</vt:lpstr>
      <vt:lpstr>        Ventajas</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lpstr>    Detallar Casos de Uso</vt:lpstr>
    </vt:vector>
  </TitlesOfParts>
  <Company/>
  <LinksUpToDate>false</LinksUpToDate>
  <CharactersWithSpaces>72976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106</cp:revision>
  <cp:lastPrinted>2015-04-10T15:22:00Z</cp:lastPrinted>
  <dcterms:created xsi:type="dcterms:W3CDTF">2015-05-29T17:45:00Z</dcterms:created>
  <dcterms:modified xsi:type="dcterms:W3CDTF">2015-05-30T07:50:00Z</dcterms:modified>
</cp:coreProperties>
</file>